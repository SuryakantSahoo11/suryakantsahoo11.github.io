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BD1EB3" w14:textId="0C21A615" w:rsidR="0009685E" w:rsidRPr="00CC7CA2" w:rsidRDefault="00E8361D" w:rsidP="00CC7CA2">
      <w:pPr>
        <w:pStyle w:val="Title"/>
        <w:jc w:val="center"/>
        <w:rPr>
          <w:b/>
        </w:rPr>
      </w:pPr>
      <w:r w:rsidRPr="00CC7CA2">
        <w:rPr>
          <w:b/>
          <w:color w:val="2F5496" w:themeColor="accent1" w:themeShade="BF"/>
        </w:rPr>
        <w:t xml:space="preserve">SOP: Updating </w:t>
      </w:r>
      <w:r w:rsidR="00B7684D" w:rsidRPr="00CC7CA2">
        <w:rPr>
          <w:b/>
          <w:color w:val="2F5496" w:themeColor="accent1" w:themeShade="BF"/>
        </w:rPr>
        <w:t>Device Software</w:t>
      </w:r>
      <w:r w:rsidRPr="00CC7CA2">
        <w:rPr>
          <w:b/>
          <w:color w:val="2F5496" w:themeColor="accent1" w:themeShade="BF"/>
        </w:rPr>
        <w:t>/IOS</w:t>
      </w:r>
      <w:r w:rsidR="00B7684D" w:rsidRPr="00CC7CA2">
        <w:rPr>
          <w:b/>
          <w:color w:val="2F5496" w:themeColor="accent1" w:themeShade="BF"/>
        </w:rPr>
        <w:t xml:space="preserve"> </w:t>
      </w:r>
      <w:r w:rsidR="00E157E4" w:rsidRPr="00CC7CA2">
        <w:rPr>
          <w:b/>
          <w:color w:val="2F5496" w:themeColor="accent1" w:themeShade="BF"/>
        </w:rPr>
        <w:t>through HPNA</w:t>
      </w:r>
    </w:p>
    <w:p w14:paraId="444FA4C6" w14:textId="77777777" w:rsidR="00193523" w:rsidRDefault="00193523" w:rsidP="00193523"/>
    <w:p w14:paraId="3E712190" w14:textId="77777777" w:rsidR="00193523" w:rsidRDefault="00193523" w:rsidP="00193523"/>
    <w:p w14:paraId="15215ECB" w14:textId="77777777" w:rsidR="00193523" w:rsidRDefault="00193523" w:rsidP="00193523">
      <w:pPr>
        <w:pStyle w:val="Heading1"/>
      </w:pPr>
      <w:bookmarkStart w:id="0" w:name="_Toc513834931"/>
      <w:r>
        <w:t>VERSION CONTROL:</w:t>
      </w:r>
      <w:bookmarkEnd w:id="0"/>
    </w:p>
    <w:tbl>
      <w:tblPr>
        <w:tblStyle w:val="TableGrid"/>
        <w:tblW w:w="0" w:type="auto"/>
        <w:tblLook w:val="04A0" w:firstRow="1" w:lastRow="0" w:firstColumn="1" w:lastColumn="0" w:noHBand="0" w:noVBand="1"/>
      </w:tblPr>
      <w:tblGrid>
        <w:gridCol w:w="2207"/>
        <w:gridCol w:w="2207"/>
        <w:gridCol w:w="2207"/>
        <w:gridCol w:w="2207"/>
      </w:tblGrid>
      <w:tr w:rsidR="00193523" w14:paraId="0995AC8D" w14:textId="77777777" w:rsidTr="00193523">
        <w:tc>
          <w:tcPr>
            <w:tcW w:w="2207" w:type="dxa"/>
          </w:tcPr>
          <w:p w14:paraId="3C3E3E2E" w14:textId="77777777" w:rsidR="00193523" w:rsidRDefault="00193523" w:rsidP="00193523">
            <w:r>
              <w:t>Version</w:t>
            </w:r>
          </w:p>
        </w:tc>
        <w:tc>
          <w:tcPr>
            <w:tcW w:w="2207" w:type="dxa"/>
          </w:tcPr>
          <w:p w14:paraId="3AE43989" w14:textId="77777777" w:rsidR="00193523" w:rsidRDefault="00193523" w:rsidP="00193523">
            <w:r>
              <w:t>Date</w:t>
            </w:r>
          </w:p>
        </w:tc>
        <w:tc>
          <w:tcPr>
            <w:tcW w:w="2207" w:type="dxa"/>
          </w:tcPr>
          <w:p w14:paraId="608019E7" w14:textId="77777777" w:rsidR="00193523" w:rsidRDefault="00193523" w:rsidP="00193523">
            <w:r>
              <w:t>Name</w:t>
            </w:r>
          </w:p>
        </w:tc>
        <w:tc>
          <w:tcPr>
            <w:tcW w:w="2207" w:type="dxa"/>
          </w:tcPr>
          <w:p w14:paraId="2D6EAAA8" w14:textId="77777777" w:rsidR="00193523" w:rsidRDefault="00193523" w:rsidP="00193523">
            <w:r>
              <w:t>Remarks</w:t>
            </w:r>
          </w:p>
        </w:tc>
      </w:tr>
      <w:tr w:rsidR="00193523" w14:paraId="7C1DE4D1" w14:textId="77777777" w:rsidTr="00193523">
        <w:tc>
          <w:tcPr>
            <w:tcW w:w="2207" w:type="dxa"/>
          </w:tcPr>
          <w:p w14:paraId="4E095591" w14:textId="77777777" w:rsidR="00193523" w:rsidRDefault="00193523" w:rsidP="00193523">
            <w:r>
              <w:t>1.0</w:t>
            </w:r>
          </w:p>
        </w:tc>
        <w:tc>
          <w:tcPr>
            <w:tcW w:w="2207" w:type="dxa"/>
          </w:tcPr>
          <w:p w14:paraId="57248C4B" w14:textId="7D05B9D8" w:rsidR="00193523" w:rsidRDefault="00B7684D" w:rsidP="00193523">
            <w:r>
              <w:t>5</w:t>
            </w:r>
            <w:r w:rsidR="00193523">
              <w:t>/2018</w:t>
            </w:r>
          </w:p>
        </w:tc>
        <w:tc>
          <w:tcPr>
            <w:tcW w:w="2207" w:type="dxa"/>
          </w:tcPr>
          <w:p w14:paraId="3026F350" w14:textId="01ED21CA" w:rsidR="00193523" w:rsidRDefault="00B7684D" w:rsidP="00193523">
            <w:r>
              <w:t>Suryakant Sahoo</w:t>
            </w:r>
            <w:r w:rsidR="00E8361D">
              <w:t xml:space="preserve"> and Deepa Vaidyanathan</w:t>
            </w:r>
          </w:p>
        </w:tc>
        <w:tc>
          <w:tcPr>
            <w:tcW w:w="2207" w:type="dxa"/>
          </w:tcPr>
          <w:p w14:paraId="61510446" w14:textId="77777777" w:rsidR="00193523" w:rsidRDefault="00193523" w:rsidP="00193523">
            <w:r>
              <w:t>First version</w:t>
            </w:r>
          </w:p>
        </w:tc>
      </w:tr>
      <w:tr w:rsidR="00193523" w14:paraId="47A13F2F" w14:textId="77777777" w:rsidTr="00193523">
        <w:tc>
          <w:tcPr>
            <w:tcW w:w="2207" w:type="dxa"/>
          </w:tcPr>
          <w:p w14:paraId="21E01BA4" w14:textId="6FEBE6BC" w:rsidR="00193523" w:rsidRDefault="008C0077" w:rsidP="00193523">
            <w:r>
              <w:t>1.1</w:t>
            </w:r>
          </w:p>
        </w:tc>
        <w:tc>
          <w:tcPr>
            <w:tcW w:w="2207" w:type="dxa"/>
          </w:tcPr>
          <w:p w14:paraId="2D9123D8" w14:textId="27F44B14" w:rsidR="00193523" w:rsidRDefault="008C0077" w:rsidP="00193523">
            <w:r>
              <w:t>5/</w:t>
            </w:r>
            <w:r w:rsidR="003803E8">
              <w:t>2</w:t>
            </w:r>
            <w:r>
              <w:t>018</w:t>
            </w:r>
          </w:p>
        </w:tc>
        <w:tc>
          <w:tcPr>
            <w:tcW w:w="2207" w:type="dxa"/>
          </w:tcPr>
          <w:p w14:paraId="3418D0F6" w14:textId="4B5ABEE1" w:rsidR="00193523" w:rsidRDefault="008C0077" w:rsidP="00193523">
            <w:r>
              <w:t>Norman</w:t>
            </w:r>
          </w:p>
        </w:tc>
        <w:tc>
          <w:tcPr>
            <w:tcW w:w="2207" w:type="dxa"/>
          </w:tcPr>
          <w:p w14:paraId="37154FC0" w14:textId="48EEE330" w:rsidR="00193523" w:rsidRDefault="008C0077" w:rsidP="00193523">
            <w:r>
              <w:t>1</w:t>
            </w:r>
            <w:r w:rsidRPr="00CC7CA2">
              <w:rPr>
                <w:vertAlign w:val="superscript"/>
              </w:rPr>
              <w:t>st</w:t>
            </w:r>
            <w:r>
              <w:t xml:space="preserve"> review</w:t>
            </w:r>
          </w:p>
        </w:tc>
      </w:tr>
    </w:tbl>
    <w:p w14:paraId="1001BE07" w14:textId="77777777" w:rsidR="00193523" w:rsidRDefault="00193523" w:rsidP="00193523"/>
    <w:sdt>
      <w:sdtPr>
        <w:rPr>
          <w:rFonts w:asciiTheme="minorHAnsi" w:eastAsiaTheme="minorEastAsia" w:hAnsiTheme="minorHAnsi" w:cs="Gautami"/>
          <w:color w:val="auto"/>
          <w:sz w:val="22"/>
          <w:szCs w:val="22"/>
          <w:lang w:eastAsia="zh-CN" w:bidi="te-IN"/>
        </w:rPr>
        <w:id w:val="-1854488320"/>
        <w:docPartObj>
          <w:docPartGallery w:val="Table of Contents"/>
          <w:docPartUnique/>
        </w:docPartObj>
      </w:sdtPr>
      <w:sdtEndPr>
        <w:rPr>
          <w:rFonts w:asciiTheme="majorHAnsi" w:eastAsiaTheme="majorEastAsia" w:hAnsiTheme="majorHAnsi" w:cstheme="majorBidi"/>
          <w:b/>
          <w:bCs/>
          <w:noProof/>
          <w:color w:val="2F5496" w:themeColor="accent1" w:themeShade="BF"/>
          <w:sz w:val="32"/>
          <w:szCs w:val="32"/>
        </w:rPr>
      </w:sdtEndPr>
      <w:sdtContent>
        <w:p w14:paraId="2DE3BEC1" w14:textId="77777777" w:rsidR="00CE12B4" w:rsidRDefault="00CE12B4">
          <w:pPr>
            <w:pStyle w:val="TOCHeading"/>
          </w:pPr>
          <w:r>
            <w:t>Contents</w:t>
          </w:r>
        </w:p>
        <w:p w14:paraId="58FCFC02" w14:textId="77777777" w:rsidR="001420E7" w:rsidRDefault="00CE12B4">
          <w:pPr>
            <w:pStyle w:val="TOC1"/>
            <w:tabs>
              <w:tab w:val="right" w:leader="dot" w:pos="8828"/>
            </w:tabs>
            <w:rPr>
              <w:rFonts w:cstheme="minorBidi"/>
              <w:noProof/>
              <w:lang w:eastAsia="en-US" w:bidi="ar-SA"/>
            </w:rPr>
          </w:pPr>
          <w:r>
            <w:fldChar w:fldCharType="begin"/>
          </w:r>
          <w:r>
            <w:instrText xml:space="preserve"> TOC \o "1-3" \h \z \u </w:instrText>
          </w:r>
          <w:r>
            <w:fldChar w:fldCharType="separate"/>
          </w:r>
          <w:hyperlink w:anchor="_Toc513834931" w:history="1">
            <w:r w:rsidR="001420E7" w:rsidRPr="0050430F">
              <w:rPr>
                <w:rStyle w:val="Hyperlink"/>
                <w:noProof/>
              </w:rPr>
              <w:t>VERSION CONTROL:</w:t>
            </w:r>
            <w:r w:rsidR="001420E7">
              <w:rPr>
                <w:noProof/>
                <w:webHidden/>
              </w:rPr>
              <w:tab/>
            </w:r>
            <w:r w:rsidR="001420E7">
              <w:rPr>
                <w:noProof/>
                <w:webHidden/>
              </w:rPr>
              <w:fldChar w:fldCharType="begin"/>
            </w:r>
            <w:r w:rsidR="001420E7">
              <w:rPr>
                <w:noProof/>
                <w:webHidden/>
              </w:rPr>
              <w:instrText xml:space="preserve"> PAGEREF _Toc513834931 \h </w:instrText>
            </w:r>
            <w:r w:rsidR="001420E7">
              <w:rPr>
                <w:noProof/>
                <w:webHidden/>
              </w:rPr>
            </w:r>
            <w:r w:rsidR="001420E7">
              <w:rPr>
                <w:noProof/>
                <w:webHidden/>
              </w:rPr>
              <w:fldChar w:fldCharType="separate"/>
            </w:r>
            <w:r w:rsidR="001420E7">
              <w:rPr>
                <w:noProof/>
                <w:webHidden/>
              </w:rPr>
              <w:t>1</w:t>
            </w:r>
            <w:r w:rsidR="001420E7">
              <w:rPr>
                <w:noProof/>
                <w:webHidden/>
              </w:rPr>
              <w:fldChar w:fldCharType="end"/>
            </w:r>
          </w:hyperlink>
        </w:p>
        <w:p w14:paraId="7C5CC525" w14:textId="77777777" w:rsidR="001420E7" w:rsidRDefault="001B0435">
          <w:pPr>
            <w:pStyle w:val="TOC1"/>
            <w:tabs>
              <w:tab w:val="right" w:leader="dot" w:pos="8828"/>
            </w:tabs>
            <w:rPr>
              <w:rFonts w:cstheme="minorBidi"/>
              <w:noProof/>
              <w:lang w:eastAsia="en-US" w:bidi="ar-SA"/>
            </w:rPr>
          </w:pPr>
          <w:hyperlink w:anchor="_Toc513834932" w:history="1">
            <w:r w:rsidR="001420E7" w:rsidRPr="0050430F">
              <w:rPr>
                <w:rStyle w:val="Hyperlink"/>
                <w:noProof/>
              </w:rPr>
              <w:t>PURPOSE:</w:t>
            </w:r>
            <w:r w:rsidR="001420E7">
              <w:rPr>
                <w:noProof/>
                <w:webHidden/>
              </w:rPr>
              <w:tab/>
            </w:r>
            <w:r w:rsidR="001420E7">
              <w:rPr>
                <w:noProof/>
                <w:webHidden/>
              </w:rPr>
              <w:fldChar w:fldCharType="begin"/>
            </w:r>
            <w:r w:rsidR="001420E7">
              <w:rPr>
                <w:noProof/>
                <w:webHidden/>
              </w:rPr>
              <w:instrText xml:space="preserve"> PAGEREF _Toc513834932 \h </w:instrText>
            </w:r>
            <w:r w:rsidR="001420E7">
              <w:rPr>
                <w:noProof/>
                <w:webHidden/>
              </w:rPr>
            </w:r>
            <w:r w:rsidR="001420E7">
              <w:rPr>
                <w:noProof/>
                <w:webHidden/>
              </w:rPr>
              <w:fldChar w:fldCharType="separate"/>
            </w:r>
            <w:r w:rsidR="001420E7">
              <w:rPr>
                <w:noProof/>
                <w:webHidden/>
              </w:rPr>
              <w:t>2</w:t>
            </w:r>
            <w:r w:rsidR="001420E7">
              <w:rPr>
                <w:noProof/>
                <w:webHidden/>
              </w:rPr>
              <w:fldChar w:fldCharType="end"/>
            </w:r>
          </w:hyperlink>
        </w:p>
        <w:p w14:paraId="0E041647" w14:textId="77777777" w:rsidR="001420E7" w:rsidRDefault="001B0435">
          <w:pPr>
            <w:pStyle w:val="TOC1"/>
            <w:tabs>
              <w:tab w:val="right" w:leader="dot" w:pos="8828"/>
            </w:tabs>
            <w:rPr>
              <w:rFonts w:cstheme="minorBidi"/>
              <w:noProof/>
              <w:lang w:eastAsia="en-US" w:bidi="ar-SA"/>
            </w:rPr>
          </w:pPr>
          <w:hyperlink w:anchor="_Toc513834933" w:history="1">
            <w:r w:rsidR="001420E7" w:rsidRPr="0050430F">
              <w:rPr>
                <w:rStyle w:val="Hyperlink"/>
                <w:noProof/>
              </w:rPr>
              <w:t>AUDIENCE:</w:t>
            </w:r>
            <w:r w:rsidR="001420E7">
              <w:rPr>
                <w:noProof/>
                <w:webHidden/>
              </w:rPr>
              <w:tab/>
            </w:r>
            <w:r w:rsidR="001420E7">
              <w:rPr>
                <w:noProof/>
                <w:webHidden/>
              </w:rPr>
              <w:fldChar w:fldCharType="begin"/>
            </w:r>
            <w:r w:rsidR="001420E7">
              <w:rPr>
                <w:noProof/>
                <w:webHidden/>
              </w:rPr>
              <w:instrText xml:space="preserve"> PAGEREF _Toc513834933 \h </w:instrText>
            </w:r>
            <w:r w:rsidR="001420E7">
              <w:rPr>
                <w:noProof/>
                <w:webHidden/>
              </w:rPr>
            </w:r>
            <w:r w:rsidR="001420E7">
              <w:rPr>
                <w:noProof/>
                <w:webHidden/>
              </w:rPr>
              <w:fldChar w:fldCharType="separate"/>
            </w:r>
            <w:r w:rsidR="001420E7">
              <w:rPr>
                <w:noProof/>
                <w:webHidden/>
              </w:rPr>
              <w:t>2</w:t>
            </w:r>
            <w:r w:rsidR="001420E7">
              <w:rPr>
                <w:noProof/>
                <w:webHidden/>
              </w:rPr>
              <w:fldChar w:fldCharType="end"/>
            </w:r>
          </w:hyperlink>
        </w:p>
        <w:p w14:paraId="4DD762C1" w14:textId="77777777" w:rsidR="001420E7" w:rsidRDefault="001B0435">
          <w:pPr>
            <w:pStyle w:val="TOC1"/>
            <w:tabs>
              <w:tab w:val="right" w:leader="dot" w:pos="8828"/>
            </w:tabs>
            <w:rPr>
              <w:rFonts w:cstheme="minorBidi"/>
              <w:noProof/>
              <w:lang w:eastAsia="en-US" w:bidi="ar-SA"/>
            </w:rPr>
          </w:pPr>
          <w:hyperlink w:anchor="_Toc513834934" w:history="1">
            <w:r w:rsidR="001420E7" w:rsidRPr="0050430F">
              <w:rPr>
                <w:rStyle w:val="Hyperlink"/>
                <w:noProof/>
              </w:rPr>
              <w:t>REQUIREMENTS:</w:t>
            </w:r>
            <w:r w:rsidR="001420E7">
              <w:rPr>
                <w:noProof/>
                <w:webHidden/>
              </w:rPr>
              <w:tab/>
            </w:r>
            <w:r w:rsidR="001420E7">
              <w:rPr>
                <w:noProof/>
                <w:webHidden/>
              </w:rPr>
              <w:fldChar w:fldCharType="begin"/>
            </w:r>
            <w:r w:rsidR="001420E7">
              <w:rPr>
                <w:noProof/>
                <w:webHidden/>
              </w:rPr>
              <w:instrText xml:space="preserve"> PAGEREF _Toc513834934 \h </w:instrText>
            </w:r>
            <w:r w:rsidR="001420E7">
              <w:rPr>
                <w:noProof/>
                <w:webHidden/>
              </w:rPr>
            </w:r>
            <w:r w:rsidR="001420E7">
              <w:rPr>
                <w:noProof/>
                <w:webHidden/>
              </w:rPr>
              <w:fldChar w:fldCharType="separate"/>
            </w:r>
            <w:r w:rsidR="001420E7">
              <w:rPr>
                <w:noProof/>
                <w:webHidden/>
              </w:rPr>
              <w:t>2</w:t>
            </w:r>
            <w:r w:rsidR="001420E7">
              <w:rPr>
                <w:noProof/>
                <w:webHidden/>
              </w:rPr>
              <w:fldChar w:fldCharType="end"/>
            </w:r>
          </w:hyperlink>
        </w:p>
        <w:p w14:paraId="5AF47275" w14:textId="77777777" w:rsidR="001420E7" w:rsidRDefault="001B0435">
          <w:pPr>
            <w:pStyle w:val="TOC1"/>
            <w:tabs>
              <w:tab w:val="right" w:leader="dot" w:pos="8828"/>
            </w:tabs>
            <w:rPr>
              <w:rFonts w:cstheme="minorBidi"/>
              <w:noProof/>
              <w:lang w:eastAsia="en-US" w:bidi="ar-SA"/>
            </w:rPr>
          </w:pPr>
          <w:hyperlink w:anchor="_Toc513834935" w:history="1">
            <w:r w:rsidR="001420E7" w:rsidRPr="0050430F">
              <w:rPr>
                <w:rStyle w:val="Hyperlink"/>
                <w:noProof/>
              </w:rPr>
              <w:t>NOTES:</w:t>
            </w:r>
            <w:r w:rsidR="001420E7">
              <w:rPr>
                <w:noProof/>
                <w:webHidden/>
              </w:rPr>
              <w:tab/>
            </w:r>
            <w:r w:rsidR="001420E7">
              <w:rPr>
                <w:noProof/>
                <w:webHidden/>
              </w:rPr>
              <w:fldChar w:fldCharType="begin"/>
            </w:r>
            <w:r w:rsidR="001420E7">
              <w:rPr>
                <w:noProof/>
                <w:webHidden/>
              </w:rPr>
              <w:instrText xml:space="preserve"> PAGEREF _Toc513834935 \h </w:instrText>
            </w:r>
            <w:r w:rsidR="001420E7">
              <w:rPr>
                <w:noProof/>
                <w:webHidden/>
              </w:rPr>
            </w:r>
            <w:r w:rsidR="001420E7">
              <w:rPr>
                <w:noProof/>
                <w:webHidden/>
              </w:rPr>
              <w:fldChar w:fldCharType="separate"/>
            </w:r>
            <w:r w:rsidR="001420E7">
              <w:rPr>
                <w:noProof/>
                <w:webHidden/>
              </w:rPr>
              <w:t>2</w:t>
            </w:r>
            <w:r w:rsidR="001420E7">
              <w:rPr>
                <w:noProof/>
                <w:webHidden/>
              </w:rPr>
              <w:fldChar w:fldCharType="end"/>
            </w:r>
          </w:hyperlink>
        </w:p>
        <w:p w14:paraId="6ED7E55E" w14:textId="77777777" w:rsidR="001420E7" w:rsidRDefault="001B0435">
          <w:pPr>
            <w:pStyle w:val="TOC1"/>
            <w:tabs>
              <w:tab w:val="left" w:pos="440"/>
              <w:tab w:val="right" w:leader="dot" w:pos="8828"/>
            </w:tabs>
            <w:rPr>
              <w:rFonts w:cstheme="minorBidi"/>
              <w:noProof/>
              <w:lang w:eastAsia="en-US" w:bidi="ar-SA"/>
            </w:rPr>
          </w:pPr>
          <w:hyperlink w:anchor="_Toc513834936" w:history="1">
            <w:r w:rsidR="001420E7" w:rsidRPr="0050430F">
              <w:rPr>
                <w:rStyle w:val="Hyperlink"/>
                <w:noProof/>
              </w:rPr>
              <w:t>1.</w:t>
            </w:r>
            <w:r w:rsidR="001420E7">
              <w:rPr>
                <w:rFonts w:cstheme="minorBidi"/>
                <w:noProof/>
                <w:lang w:eastAsia="en-US" w:bidi="ar-SA"/>
              </w:rPr>
              <w:tab/>
            </w:r>
            <w:r w:rsidR="001420E7" w:rsidRPr="0050430F">
              <w:rPr>
                <w:rStyle w:val="Hyperlink"/>
                <w:noProof/>
              </w:rPr>
              <w:t>WHY SHOULD I USE HPNA TO UPDATE DEVICE SOFTWARE?</w:t>
            </w:r>
            <w:r w:rsidR="001420E7">
              <w:rPr>
                <w:noProof/>
                <w:webHidden/>
              </w:rPr>
              <w:tab/>
            </w:r>
            <w:r w:rsidR="001420E7">
              <w:rPr>
                <w:noProof/>
                <w:webHidden/>
              </w:rPr>
              <w:fldChar w:fldCharType="begin"/>
            </w:r>
            <w:r w:rsidR="001420E7">
              <w:rPr>
                <w:noProof/>
                <w:webHidden/>
              </w:rPr>
              <w:instrText xml:space="preserve"> PAGEREF _Toc513834936 \h </w:instrText>
            </w:r>
            <w:r w:rsidR="001420E7">
              <w:rPr>
                <w:noProof/>
                <w:webHidden/>
              </w:rPr>
            </w:r>
            <w:r w:rsidR="001420E7">
              <w:rPr>
                <w:noProof/>
                <w:webHidden/>
              </w:rPr>
              <w:fldChar w:fldCharType="separate"/>
            </w:r>
            <w:r w:rsidR="001420E7">
              <w:rPr>
                <w:noProof/>
                <w:webHidden/>
              </w:rPr>
              <w:t>3</w:t>
            </w:r>
            <w:r w:rsidR="001420E7">
              <w:rPr>
                <w:noProof/>
                <w:webHidden/>
              </w:rPr>
              <w:fldChar w:fldCharType="end"/>
            </w:r>
          </w:hyperlink>
        </w:p>
        <w:p w14:paraId="6B873272" w14:textId="77777777" w:rsidR="001420E7" w:rsidRDefault="001B0435">
          <w:pPr>
            <w:pStyle w:val="TOC1"/>
            <w:tabs>
              <w:tab w:val="left" w:pos="440"/>
              <w:tab w:val="right" w:leader="dot" w:pos="8828"/>
            </w:tabs>
            <w:rPr>
              <w:rFonts w:cstheme="minorBidi"/>
              <w:noProof/>
              <w:lang w:eastAsia="en-US" w:bidi="ar-SA"/>
            </w:rPr>
          </w:pPr>
          <w:hyperlink w:anchor="_Toc513834937" w:history="1">
            <w:r w:rsidR="001420E7" w:rsidRPr="0050430F">
              <w:rPr>
                <w:rStyle w:val="Hyperlink"/>
                <w:noProof/>
              </w:rPr>
              <w:t>2.</w:t>
            </w:r>
            <w:r w:rsidR="001420E7">
              <w:rPr>
                <w:rFonts w:cstheme="minorBidi"/>
                <w:noProof/>
                <w:lang w:eastAsia="en-US" w:bidi="ar-SA"/>
              </w:rPr>
              <w:tab/>
            </w:r>
            <w:r w:rsidR="001420E7" w:rsidRPr="0050430F">
              <w:rPr>
                <w:rStyle w:val="Hyperlink"/>
                <w:noProof/>
              </w:rPr>
              <w:t>PROCESS</w:t>
            </w:r>
            <w:r w:rsidR="001420E7">
              <w:rPr>
                <w:noProof/>
                <w:webHidden/>
              </w:rPr>
              <w:tab/>
            </w:r>
            <w:r w:rsidR="001420E7">
              <w:rPr>
                <w:noProof/>
                <w:webHidden/>
              </w:rPr>
              <w:fldChar w:fldCharType="begin"/>
            </w:r>
            <w:r w:rsidR="001420E7">
              <w:rPr>
                <w:noProof/>
                <w:webHidden/>
              </w:rPr>
              <w:instrText xml:space="preserve"> PAGEREF _Toc513834937 \h </w:instrText>
            </w:r>
            <w:r w:rsidR="001420E7">
              <w:rPr>
                <w:noProof/>
                <w:webHidden/>
              </w:rPr>
            </w:r>
            <w:r w:rsidR="001420E7">
              <w:rPr>
                <w:noProof/>
                <w:webHidden/>
              </w:rPr>
              <w:fldChar w:fldCharType="separate"/>
            </w:r>
            <w:r w:rsidR="001420E7">
              <w:rPr>
                <w:noProof/>
                <w:webHidden/>
              </w:rPr>
              <w:t>3</w:t>
            </w:r>
            <w:r w:rsidR="001420E7">
              <w:rPr>
                <w:noProof/>
                <w:webHidden/>
              </w:rPr>
              <w:fldChar w:fldCharType="end"/>
            </w:r>
          </w:hyperlink>
        </w:p>
        <w:p w14:paraId="3CA71D73" w14:textId="77777777" w:rsidR="001420E7" w:rsidRDefault="001B0435">
          <w:pPr>
            <w:pStyle w:val="TOC1"/>
            <w:tabs>
              <w:tab w:val="left" w:pos="440"/>
              <w:tab w:val="right" w:leader="dot" w:pos="8828"/>
            </w:tabs>
            <w:rPr>
              <w:rFonts w:cstheme="minorBidi"/>
              <w:noProof/>
              <w:lang w:eastAsia="en-US" w:bidi="ar-SA"/>
            </w:rPr>
          </w:pPr>
          <w:hyperlink w:anchor="_Toc513834938" w:history="1">
            <w:r w:rsidR="001420E7" w:rsidRPr="0050430F">
              <w:rPr>
                <w:rStyle w:val="Hyperlink"/>
                <w:noProof/>
              </w:rPr>
              <w:t>3.</w:t>
            </w:r>
            <w:r w:rsidR="001420E7">
              <w:rPr>
                <w:rFonts w:cstheme="minorBidi"/>
                <w:noProof/>
                <w:lang w:eastAsia="en-US" w:bidi="ar-SA"/>
              </w:rPr>
              <w:tab/>
            </w:r>
            <w:r w:rsidR="001420E7" w:rsidRPr="0050430F">
              <w:rPr>
                <w:rStyle w:val="Hyperlink"/>
                <w:noProof/>
              </w:rPr>
              <w:t>ANALYSIS AND REPORTING</w:t>
            </w:r>
            <w:r w:rsidR="001420E7">
              <w:rPr>
                <w:noProof/>
                <w:webHidden/>
              </w:rPr>
              <w:tab/>
            </w:r>
            <w:r w:rsidR="001420E7">
              <w:rPr>
                <w:noProof/>
                <w:webHidden/>
              </w:rPr>
              <w:fldChar w:fldCharType="begin"/>
            </w:r>
            <w:r w:rsidR="001420E7">
              <w:rPr>
                <w:noProof/>
                <w:webHidden/>
              </w:rPr>
              <w:instrText xml:space="preserve"> PAGEREF _Toc513834938 \h </w:instrText>
            </w:r>
            <w:r w:rsidR="001420E7">
              <w:rPr>
                <w:noProof/>
                <w:webHidden/>
              </w:rPr>
            </w:r>
            <w:r w:rsidR="001420E7">
              <w:rPr>
                <w:noProof/>
                <w:webHidden/>
              </w:rPr>
              <w:fldChar w:fldCharType="separate"/>
            </w:r>
            <w:r w:rsidR="001420E7">
              <w:rPr>
                <w:noProof/>
                <w:webHidden/>
              </w:rPr>
              <w:t>3</w:t>
            </w:r>
            <w:r w:rsidR="001420E7">
              <w:rPr>
                <w:noProof/>
                <w:webHidden/>
              </w:rPr>
              <w:fldChar w:fldCharType="end"/>
            </w:r>
          </w:hyperlink>
        </w:p>
        <w:p w14:paraId="72219D1D" w14:textId="77777777" w:rsidR="001420E7" w:rsidRDefault="001B0435">
          <w:pPr>
            <w:pStyle w:val="TOC2"/>
            <w:tabs>
              <w:tab w:val="right" w:leader="dot" w:pos="8828"/>
            </w:tabs>
            <w:rPr>
              <w:rFonts w:cstheme="minorBidi"/>
              <w:noProof/>
              <w:lang w:eastAsia="en-US" w:bidi="ar-SA"/>
            </w:rPr>
          </w:pPr>
          <w:hyperlink w:anchor="_Toc513834939" w:history="1">
            <w:r w:rsidR="001420E7" w:rsidRPr="0050430F">
              <w:rPr>
                <w:rStyle w:val="Hyperlink"/>
                <w:noProof/>
              </w:rPr>
              <w:t>3.1 Creating Software Level In HPNA:</w:t>
            </w:r>
            <w:r w:rsidR="001420E7">
              <w:rPr>
                <w:noProof/>
                <w:webHidden/>
              </w:rPr>
              <w:tab/>
            </w:r>
            <w:r w:rsidR="001420E7">
              <w:rPr>
                <w:noProof/>
                <w:webHidden/>
              </w:rPr>
              <w:fldChar w:fldCharType="begin"/>
            </w:r>
            <w:r w:rsidR="001420E7">
              <w:rPr>
                <w:noProof/>
                <w:webHidden/>
              </w:rPr>
              <w:instrText xml:space="preserve"> PAGEREF _Toc513834939 \h </w:instrText>
            </w:r>
            <w:r w:rsidR="001420E7">
              <w:rPr>
                <w:noProof/>
                <w:webHidden/>
              </w:rPr>
            </w:r>
            <w:r w:rsidR="001420E7">
              <w:rPr>
                <w:noProof/>
                <w:webHidden/>
              </w:rPr>
              <w:fldChar w:fldCharType="separate"/>
            </w:r>
            <w:r w:rsidR="001420E7">
              <w:rPr>
                <w:noProof/>
                <w:webHidden/>
              </w:rPr>
              <w:t>3</w:t>
            </w:r>
            <w:r w:rsidR="001420E7">
              <w:rPr>
                <w:noProof/>
                <w:webHidden/>
              </w:rPr>
              <w:fldChar w:fldCharType="end"/>
            </w:r>
          </w:hyperlink>
        </w:p>
        <w:p w14:paraId="0E9567A9" w14:textId="77777777" w:rsidR="001420E7" w:rsidRDefault="001B0435">
          <w:pPr>
            <w:pStyle w:val="TOC2"/>
            <w:tabs>
              <w:tab w:val="right" w:leader="dot" w:pos="8828"/>
            </w:tabs>
            <w:rPr>
              <w:rFonts w:cstheme="minorBidi"/>
              <w:noProof/>
              <w:lang w:eastAsia="en-US" w:bidi="ar-SA"/>
            </w:rPr>
          </w:pPr>
          <w:hyperlink w:anchor="_Toc513834940" w:history="1">
            <w:r w:rsidR="001420E7" w:rsidRPr="0050430F">
              <w:rPr>
                <w:rStyle w:val="Hyperlink"/>
                <w:noProof/>
              </w:rPr>
              <w:t>3.2 Running Policy Compliance Check For The Software Levels:</w:t>
            </w:r>
            <w:r w:rsidR="001420E7">
              <w:rPr>
                <w:noProof/>
                <w:webHidden/>
              </w:rPr>
              <w:tab/>
            </w:r>
            <w:r w:rsidR="001420E7">
              <w:rPr>
                <w:noProof/>
                <w:webHidden/>
              </w:rPr>
              <w:fldChar w:fldCharType="begin"/>
            </w:r>
            <w:r w:rsidR="001420E7">
              <w:rPr>
                <w:noProof/>
                <w:webHidden/>
              </w:rPr>
              <w:instrText xml:space="preserve"> PAGEREF _Toc513834940 \h </w:instrText>
            </w:r>
            <w:r w:rsidR="001420E7">
              <w:rPr>
                <w:noProof/>
                <w:webHidden/>
              </w:rPr>
            </w:r>
            <w:r w:rsidR="001420E7">
              <w:rPr>
                <w:noProof/>
                <w:webHidden/>
              </w:rPr>
              <w:fldChar w:fldCharType="separate"/>
            </w:r>
            <w:r w:rsidR="001420E7">
              <w:rPr>
                <w:noProof/>
                <w:webHidden/>
              </w:rPr>
              <w:t>5</w:t>
            </w:r>
            <w:r w:rsidR="001420E7">
              <w:rPr>
                <w:noProof/>
                <w:webHidden/>
              </w:rPr>
              <w:fldChar w:fldCharType="end"/>
            </w:r>
          </w:hyperlink>
        </w:p>
        <w:p w14:paraId="14B67745" w14:textId="77777777" w:rsidR="001420E7" w:rsidRDefault="001B0435">
          <w:pPr>
            <w:pStyle w:val="TOC2"/>
            <w:tabs>
              <w:tab w:val="right" w:leader="dot" w:pos="8828"/>
            </w:tabs>
            <w:rPr>
              <w:rFonts w:cstheme="minorBidi"/>
              <w:noProof/>
              <w:lang w:eastAsia="en-US" w:bidi="ar-SA"/>
            </w:rPr>
          </w:pPr>
          <w:hyperlink w:anchor="_Toc513834941" w:history="1">
            <w:r w:rsidR="001420E7" w:rsidRPr="0050430F">
              <w:rPr>
                <w:rStyle w:val="Hyperlink"/>
                <w:noProof/>
              </w:rPr>
              <w:t>3.3 Generating Device Software Report:</w:t>
            </w:r>
            <w:r w:rsidR="001420E7">
              <w:rPr>
                <w:noProof/>
                <w:webHidden/>
              </w:rPr>
              <w:tab/>
            </w:r>
            <w:r w:rsidR="001420E7">
              <w:rPr>
                <w:noProof/>
                <w:webHidden/>
              </w:rPr>
              <w:fldChar w:fldCharType="begin"/>
            </w:r>
            <w:r w:rsidR="001420E7">
              <w:rPr>
                <w:noProof/>
                <w:webHidden/>
              </w:rPr>
              <w:instrText xml:space="preserve"> PAGEREF _Toc513834941 \h </w:instrText>
            </w:r>
            <w:r w:rsidR="001420E7">
              <w:rPr>
                <w:noProof/>
                <w:webHidden/>
              </w:rPr>
            </w:r>
            <w:r w:rsidR="001420E7">
              <w:rPr>
                <w:noProof/>
                <w:webHidden/>
              </w:rPr>
              <w:fldChar w:fldCharType="separate"/>
            </w:r>
            <w:r w:rsidR="001420E7">
              <w:rPr>
                <w:noProof/>
                <w:webHidden/>
              </w:rPr>
              <w:t>6</w:t>
            </w:r>
            <w:r w:rsidR="001420E7">
              <w:rPr>
                <w:noProof/>
                <w:webHidden/>
              </w:rPr>
              <w:fldChar w:fldCharType="end"/>
            </w:r>
          </w:hyperlink>
        </w:p>
        <w:p w14:paraId="370A405F" w14:textId="77777777" w:rsidR="001420E7" w:rsidRDefault="001B0435">
          <w:pPr>
            <w:pStyle w:val="TOC2"/>
            <w:tabs>
              <w:tab w:val="right" w:leader="dot" w:pos="8828"/>
            </w:tabs>
            <w:rPr>
              <w:rFonts w:cstheme="minorBidi"/>
              <w:noProof/>
              <w:lang w:eastAsia="en-US" w:bidi="ar-SA"/>
            </w:rPr>
          </w:pPr>
          <w:hyperlink w:anchor="_Toc513834942" w:history="1">
            <w:r w:rsidR="001420E7" w:rsidRPr="0050430F">
              <w:rPr>
                <w:rStyle w:val="Hyperlink"/>
                <w:noProof/>
              </w:rPr>
              <w:t>3.4 Creating Policy To Detect Vulnerabilities On Device Software:</w:t>
            </w:r>
            <w:r w:rsidR="001420E7">
              <w:rPr>
                <w:noProof/>
                <w:webHidden/>
              </w:rPr>
              <w:tab/>
            </w:r>
            <w:r w:rsidR="001420E7">
              <w:rPr>
                <w:noProof/>
                <w:webHidden/>
              </w:rPr>
              <w:fldChar w:fldCharType="begin"/>
            </w:r>
            <w:r w:rsidR="001420E7">
              <w:rPr>
                <w:noProof/>
                <w:webHidden/>
              </w:rPr>
              <w:instrText xml:space="preserve"> PAGEREF _Toc513834942 \h </w:instrText>
            </w:r>
            <w:r w:rsidR="001420E7">
              <w:rPr>
                <w:noProof/>
                <w:webHidden/>
              </w:rPr>
            </w:r>
            <w:r w:rsidR="001420E7">
              <w:rPr>
                <w:noProof/>
                <w:webHidden/>
              </w:rPr>
              <w:fldChar w:fldCharType="separate"/>
            </w:r>
            <w:r w:rsidR="001420E7">
              <w:rPr>
                <w:noProof/>
                <w:webHidden/>
              </w:rPr>
              <w:t>6</w:t>
            </w:r>
            <w:r w:rsidR="001420E7">
              <w:rPr>
                <w:noProof/>
                <w:webHidden/>
              </w:rPr>
              <w:fldChar w:fldCharType="end"/>
            </w:r>
          </w:hyperlink>
        </w:p>
        <w:p w14:paraId="1F546018" w14:textId="77777777" w:rsidR="001420E7" w:rsidRDefault="001B0435">
          <w:pPr>
            <w:pStyle w:val="TOC2"/>
            <w:tabs>
              <w:tab w:val="right" w:leader="dot" w:pos="8828"/>
            </w:tabs>
            <w:rPr>
              <w:rFonts w:cstheme="minorBidi"/>
              <w:noProof/>
              <w:lang w:eastAsia="en-US" w:bidi="ar-SA"/>
            </w:rPr>
          </w:pPr>
          <w:hyperlink w:anchor="_Toc513834943" w:history="1">
            <w:r w:rsidR="001420E7" w:rsidRPr="0050430F">
              <w:rPr>
                <w:rStyle w:val="Hyperlink"/>
                <w:noProof/>
              </w:rPr>
              <w:t>3.5 Running The Compliance Check:</w:t>
            </w:r>
            <w:r w:rsidR="001420E7">
              <w:rPr>
                <w:noProof/>
                <w:webHidden/>
              </w:rPr>
              <w:tab/>
            </w:r>
            <w:r w:rsidR="001420E7">
              <w:rPr>
                <w:noProof/>
                <w:webHidden/>
              </w:rPr>
              <w:fldChar w:fldCharType="begin"/>
            </w:r>
            <w:r w:rsidR="001420E7">
              <w:rPr>
                <w:noProof/>
                <w:webHidden/>
              </w:rPr>
              <w:instrText xml:space="preserve"> PAGEREF _Toc513834943 \h </w:instrText>
            </w:r>
            <w:r w:rsidR="001420E7">
              <w:rPr>
                <w:noProof/>
                <w:webHidden/>
              </w:rPr>
            </w:r>
            <w:r w:rsidR="001420E7">
              <w:rPr>
                <w:noProof/>
                <w:webHidden/>
              </w:rPr>
              <w:fldChar w:fldCharType="separate"/>
            </w:r>
            <w:r w:rsidR="001420E7">
              <w:rPr>
                <w:noProof/>
                <w:webHidden/>
              </w:rPr>
              <w:t>6</w:t>
            </w:r>
            <w:r w:rsidR="001420E7">
              <w:rPr>
                <w:noProof/>
                <w:webHidden/>
              </w:rPr>
              <w:fldChar w:fldCharType="end"/>
            </w:r>
          </w:hyperlink>
        </w:p>
        <w:p w14:paraId="02F73B8F" w14:textId="77777777" w:rsidR="001420E7" w:rsidRDefault="001B0435">
          <w:pPr>
            <w:pStyle w:val="TOC2"/>
            <w:tabs>
              <w:tab w:val="right" w:leader="dot" w:pos="8828"/>
            </w:tabs>
            <w:rPr>
              <w:rFonts w:cstheme="minorBidi"/>
              <w:noProof/>
              <w:lang w:eastAsia="en-US" w:bidi="ar-SA"/>
            </w:rPr>
          </w:pPr>
          <w:hyperlink w:anchor="_Toc513834944" w:history="1">
            <w:r w:rsidR="001420E7" w:rsidRPr="0050430F">
              <w:rPr>
                <w:rStyle w:val="Hyperlink"/>
                <w:noProof/>
              </w:rPr>
              <w:t>3.6 Generating Software Compliance Report:</w:t>
            </w:r>
            <w:r w:rsidR="001420E7">
              <w:rPr>
                <w:noProof/>
                <w:webHidden/>
              </w:rPr>
              <w:tab/>
            </w:r>
            <w:r w:rsidR="001420E7">
              <w:rPr>
                <w:noProof/>
                <w:webHidden/>
              </w:rPr>
              <w:fldChar w:fldCharType="begin"/>
            </w:r>
            <w:r w:rsidR="001420E7">
              <w:rPr>
                <w:noProof/>
                <w:webHidden/>
              </w:rPr>
              <w:instrText xml:space="preserve"> PAGEREF _Toc513834944 \h </w:instrText>
            </w:r>
            <w:r w:rsidR="001420E7">
              <w:rPr>
                <w:noProof/>
                <w:webHidden/>
              </w:rPr>
            </w:r>
            <w:r w:rsidR="001420E7">
              <w:rPr>
                <w:noProof/>
                <w:webHidden/>
              </w:rPr>
              <w:fldChar w:fldCharType="separate"/>
            </w:r>
            <w:r w:rsidR="001420E7">
              <w:rPr>
                <w:noProof/>
                <w:webHidden/>
              </w:rPr>
              <w:t>7</w:t>
            </w:r>
            <w:r w:rsidR="001420E7">
              <w:rPr>
                <w:noProof/>
                <w:webHidden/>
              </w:rPr>
              <w:fldChar w:fldCharType="end"/>
            </w:r>
          </w:hyperlink>
        </w:p>
        <w:p w14:paraId="61B49153" w14:textId="77777777" w:rsidR="001420E7" w:rsidRDefault="001B0435">
          <w:pPr>
            <w:pStyle w:val="TOC1"/>
            <w:tabs>
              <w:tab w:val="left" w:pos="440"/>
              <w:tab w:val="right" w:leader="dot" w:pos="8828"/>
            </w:tabs>
            <w:rPr>
              <w:rFonts w:cstheme="minorBidi"/>
              <w:noProof/>
              <w:lang w:eastAsia="en-US" w:bidi="ar-SA"/>
            </w:rPr>
          </w:pPr>
          <w:hyperlink w:anchor="_Toc513834945" w:history="1">
            <w:r w:rsidR="001420E7" w:rsidRPr="0050430F">
              <w:rPr>
                <w:rStyle w:val="Hyperlink"/>
                <w:noProof/>
              </w:rPr>
              <w:t>4.</w:t>
            </w:r>
            <w:r w:rsidR="001420E7">
              <w:rPr>
                <w:rFonts w:cstheme="minorBidi"/>
                <w:noProof/>
                <w:lang w:eastAsia="en-US" w:bidi="ar-SA"/>
              </w:rPr>
              <w:tab/>
            </w:r>
            <w:r w:rsidR="001420E7" w:rsidRPr="0050430F">
              <w:rPr>
                <w:rStyle w:val="Hyperlink"/>
                <w:noProof/>
              </w:rPr>
              <w:t>WORKFLOW SETUP</w:t>
            </w:r>
            <w:r w:rsidR="001420E7">
              <w:rPr>
                <w:noProof/>
                <w:webHidden/>
              </w:rPr>
              <w:tab/>
            </w:r>
            <w:r w:rsidR="001420E7">
              <w:rPr>
                <w:noProof/>
                <w:webHidden/>
              </w:rPr>
              <w:fldChar w:fldCharType="begin"/>
            </w:r>
            <w:r w:rsidR="001420E7">
              <w:rPr>
                <w:noProof/>
                <w:webHidden/>
              </w:rPr>
              <w:instrText xml:space="preserve"> PAGEREF _Toc513834945 \h </w:instrText>
            </w:r>
            <w:r w:rsidR="001420E7">
              <w:rPr>
                <w:noProof/>
                <w:webHidden/>
              </w:rPr>
            </w:r>
            <w:r w:rsidR="001420E7">
              <w:rPr>
                <w:noProof/>
                <w:webHidden/>
              </w:rPr>
              <w:fldChar w:fldCharType="separate"/>
            </w:r>
            <w:r w:rsidR="001420E7">
              <w:rPr>
                <w:noProof/>
                <w:webHidden/>
              </w:rPr>
              <w:t>7</w:t>
            </w:r>
            <w:r w:rsidR="001420E7">
              <w:rPr>
                <w:noProof/>
                <w:webHidden/>
              </w:rPr>
              <w:fldChar w:fldCharType="end"/>
            </w:r>
          </w:hyperlink>
        </w:p>
        <w:p w14:paraId="6737F5B8" w14:textId="77777777" w:rsidR="001420E7" w:rsidRDefault="001B0435">
          <w:pPr>
            <w:pStyle w:val="TOC1"/>
            <w:tabs>
              <w:tab w:val="left" w:pos="440"/>
              <w:tab w:val="right" w:leader="dot" w:pos="8828"/>
            </w:tabs>
            <w:rPr>
              <w:rFonts w:cstheme="minorBidi"/>
              <w:noProof/>
              <w:lang w:eastAsia="en-US" w:bidi="ar-SA"/>
            </w:rPr>
          </w:pPr>
          <w:hyperlink w:anchor="_Toc513834946" w:history="1">
            <w:r w:rsidR="001420E7" w:rsidRPr="0050430F">
              <w:rPr>
                <w:rStyle w:val="Hyperlink"/>
                <w:noProof/>
              </w:rPr>
              <w:t>5.</w:t>
            </w:r>
            <w:r w:rsidR="001420E7">
              <w:rPr>
                <w:rFonts w:cstheme="minorBidi"/>
                <w:noProof/>
                <w:lang w:eastAsia="en-US" w:bidi="ar-SA"/>
              </w:rPr>
              <w:tab/>
            </w:r>
            <w:r w:rsidR="001420E7" w:rsidRPr="0050430F">
              <w:rPr>
                <w:rStyle w:val="Hyperlink"/>
                <w:noProof/>
              </w:rPr>
              <w:t>UPDATING DEVICE SOFTWARE</w:t>
            </w:r>
            <w:r w:rsidR="001420E7">
              <w:rPr>
                <w:noProof/>
                <w:webHidden/>
              </w:rPr>
              <w:tab/>
            </w:r>
            <w:r w:rsidR="001420E7">
              <w:rPr>
                <w:noProof/>
                <w:webHidden/>
              </w:rPr>
              <w:fldChar w:fldCharType="begin"/>
            </w:r>
            <w:r w:rsidR="001420E7">
              <w:rPr>
                <w:noProof/>
                <w:webHidden/>
              </w:rPr>
              <w:instrText xml:space="preserve"> PAGEREF _Toc513834946 \h </w:instrText>
            </w:r>
            <w:r w:rsidR="001420E7">
              <w:rPr>
                <w:noProof/>
                <w:webHidden/>
              </w:rPr>
            </w:r>
            <w:r w:rsidR="001420E7">
              <w:rPr>
                <w:noProof/>
                <w:webHidden/>
              </w:rPr>
              <w:fldChar w:fldCharType="separate"/>
            </w:r>
            <w:r w:rsidR="001420E7">
              <w:rPr>
                <w:noProof/>
                <w:webHidden/>
              </w:rPr>
              <w:t>7</w:t>
            </w:r>
            <w:r w:rsidR="001420E7">
              <w:rPr>
                <w:noProof/>
                <w:webHidden/>
              </w:rPr>
              <w:fldChar w:fldCharType="end"/>
            </w:r>
          </w:hyperlink>
        </w:p>
        <w:p w14:paraId="68DA7925" w14:textId="6197C5F7" w:rsidR="001420E7" w:rsidRDefault="001B0435">
          <w:pPr>
            <w:pStyle w:val="TOC2"/>
            <w:tabs>
              <w:tab w:val="left" w:pos="880"/>
              <w:tab w:val="right" w:leader="dot" w:pos="8828"/>
            </w:tabs>
            <w:rPr>
              <w:rFonts w:cstheme="minorBidi"/>
              <w:noProof/>
              <w:lang w:eastAsia="en-US" w:bidi="ar-SA"/>
            </w:rPr>
          </w:pPr>
          <w:hyperlink w:anchor="_Toc513834947" w:history="1">
            <w:r w:rsidR="001420E7" w:rsidRPr="0050430F">
              <w:rPr>
                <w:rStyle w:val="Hyperlink"/>
                <w:noProof/>
              </w:rPr>
              <w:t>5.1</w:t>
            </w:r>
            <w:r w:rsidR="001420E7">
              <w:rPr>
                <w:rFonts w:cstheme="minorBidi"/>
                <w:noProof/>
                <w:lang w:eastAsia="en-US" w:bidi="ar-SA"/>
              </w:rPr>
              <w:t xml:space="preserve"> </w:t>
            </w:r>
            <w:r w:rsidR="001420E7" w:rsidRPr="0050430F">
              <w:rPr>
                <w:rStyle w:val="Hyperlink"/>
                <w:noProof/>
              </w:rPr>
              <w:t>Checking If Required Image Is Available In HPNA</w:t>
            </w:r>
            <w:r w:rsidR="001420E7">
              <w:rPr>
                <w:noProof/>
                <w:webHidden/>
              </w:rPr>
              <w:tab/>
            </w:r>
            <w:r w:rsidR="001420E7">
              <w:rPr>
                <w:noProof/>
                <w:webHidden/>
              </w:rPr>
              <w:fldChar w:fldCharType="begin"/>
            </w:r>
            <w:r w:rsidR="001420E7">
              <w:rPr>
                <w:noProof/>
                <w:webHidden/>
              </w:rPr>
              <w:instrText xml:space="preserve"> PAGEREF _Toc513834947 \h </w:instrText>
            </w:r>
            <w:r w:rsidR="001420E7">
              <w:rPr>
                <w:noProof/>
                <w:webHidden/>
              </w:rPr>
            </w:r>
            <w:r w:rsidR="001420E7">
              <w:rPr>
                <w:noProof/>
                <w:webHidden/>
              </w:rPr>
              <w:fldChar w:fldCharType="separate"/>
            </w:r>
            <w:r w:rsidR="001420E7">
              <w:rPr>
                <w:noProof/>
                <w:webHidden/>
              </w:rPr>
              <w:t>8</w:t>
            </w:r>
            <w:r w:rsidR="001420E7">
              <w:rPr>
                <w:noProof/>
                <w:webHidden/>
              </w:rPr>
              <w:fldChar w:fldCharType="end"/>
            </w:r>
          </w:hyperlink>
        </w:p>
        <w:p w14:paraId="20667076" w14:textId="77777777" w:rsidR="001420E7" w:rsidRDefault="001B0435">
          <w:pPr>
            <w:pStyle w:val="TOC2"/>
            <w:tabs>
              <w:tab w:val="right" w:leader="dot" w:pos="8828"/>
            </w:tabs>
            <w:rPr>
              <w:rFonts w:cstheme="minorBidi"/>
              <w:noProof/>
              <w:lang w:eastAsia="en-US" w:bidi="ar-SA"/>
            </w:rPr>
          </w:pPr>
          <w:hyperlink w:anchor="_Toc513834948" w:history="1">
            <w:r w:rsidR="001420E7" w:rsidRPr="0050430F">
              <w:rPr>
                <w:rStyle w:val="Hyperlink"/>
                <w:noProof/>
              </w:rPr>
              <w:t>5.2 Loading Software Image in HPNA</w:t>
            </w:r>
            <w:r w:rsidR="001420E7">
              <w:rPr>
                <w:noProof/>
                <w:webHidden/>
              </w:rPr>
              <w:tab/>
            </w:r>
            <w:r w:rsidR="001420E7">
              <w:rPr>
                <w:noProof/>
                <w:webHidden/>
              </w:rPr>
              <w:fldChar w:fldCharType="begin"/>
            </w:r>
            <w:r w:rsidR="001420E7">
              <w:rPr>
                <w:noProof/>
                <w:webHidden/>
              </w:rPr>
              <w:instrText xml:space="preserve"> PAGEREF _Toc513834948 \h </w:instrText>
            </w:r>
            <w:r w:rsidR="001420E7">
              <w:rPr>
                <w:noProof/>
                <w:webHidden/>
              </w:rPr>
            </w:r>
            <w:r w:rsidR="001420E7">
              <w:rPr>
                <w:noProof/>
                <w:webHidden/>
              </w:rPr>
              <w:fldChar w:fldCharType="separate"/>
            </w:r>
            <w:r w:rsidR="001420E7">
              <w:rPr>
                <w:noProof/>
                <w:webHidden/>
              </w:rPr>
              <w:t>9</w:t>
            </w:r>
            <w:r w:rsidR="001420E7">
              <w:rPr>
                <w:noProof/>
                <w:webHidden/>
              </w:rPr>
              <w:fldChar w:fldCharType="end"/>
            </w:r>
          </w:hyperlink>
        </w:p>
        <w:p w14:paraId="14F5278D" w14:textId="77777777" w:rsidR="001420E7" w:rsidRDefault="001B0435">
          <w:pPr>
            <w:pStyle w:val="TOC2"/>
            <w:tabs>
              <w:tab w:val="right" w:leader="dot" w:pos="8828"/>
            </w:tabs>
            <w:rPr>
              <w:rFonts w:cstheme="minorBidi"/>
              <w:noProof/>
              <w:lang w:eastAsia="en-US" w:bidi="ar-SA"/>
            </w:rPr>
          </w:pPr>
          <w:hyperlink w:anchor="_Toc513834949" w:history="1">
            <w:r w:rsidR="001420E7" w:rsidRPr="0050430F">
              <w:rPr>
                <w:rStyle w:val="Hyperlink"/>
                <w:noProof/>
              </w:rPr>
              <w:t>5.3 Preparing To Update Device Software:</w:t>
            </w:r>
            <w:r w:rsidR="001420E7">
              <w:rPr>
                <w:noProof/>
                <w:webHidden/>
              </w:rPr>
              <w:tab/>
            </w:r>
            <w:r w:rsidR="001420E7">
              <w:rPr>
                <w:noProof/>
                <w:webHidden/>
              </w:rPr>
              <w:fldChar w:fldCharType="begin"/>
            </w:r>
            <w:r w:rsidR="001420E7">
              <w:rPr>
                <w:noProof/>
                <w:webHidden/>
              </w:rPr>
              <w:instrText xml:space="preserve"> PAGEREF _Toc513834949 \h </w:instrText>
            </w:r>
            <w:r w:rsidR="001420E7">
              <w:rPr>
                <w:noProof/>
                <w:webHidden/>
              </w:rPr>
            </w:r>
            <w:r w:rsidR="001420E7">
              <w:rPr>
                <w:noProof/>
                <w:webHidden/>
              </w:rPr>
              <w:fldChar w:fldCharType="separate"/>
            </w:r>
            <w:r w:rsidR="001420E7">
              <w:rPr>
                <w:noProof/>
                <w:webHidden/>
              </w:rPr>
              <w:t>10</w:t>
            </w:r>
            <w:r w:rsidR="001420E7">
              <w:rPr>
                <w:noProof/>
                <w:webHidden/>
              </w:rPr>
              <w:fldChar w:fldCharType="end"/>
            </w:r>
          </w:hyperlink>
        </w:p>
        <w:p w14:paraId="1BFB070B" w14:textId="77777777" w:rsidR="001420E7" w:rsidRDefault="001B0435">
          <w:pPr>
            <w:pStyle w:val="TOC2"/>
            <w:tabs>
              <w:tab w:val="right" w:leader="dot" w:pos="8828"/>
            </w:tabs>
            <w:rPr>
              <w:rFonts w:cstheme="minorBidi"/>
              <w:noProof/>
              <w:lang w:eastAsia="en-US" w:bidi="ar-SA"/>
            </w:rPr>
          </w:pPr>
          <w:hyperlink w:anchor="_Toc513834950" w:history="1">
            <w:r w:rsidR="001420E7" w:rsidRPr="0050430F">
              <w:rPr>
                <w:rStyle w:val="Hyperlink"/>
                <w:noProof/>
              </w:rPr>
              <w:t>5.4 Running the Update Device Software Task</w:t>
            </w:r>
            <w:r w:rsidR="001420E7">
              <w:rPr>
                <w:noProof/>
                <w:webHidden/>
              </w:rPr>
              <w:tab/>
            </w:r>
            <w:r w:rsidR="001420E7">
              <w:rPr>
                <w:noProof/>
                <w:webHidden/>
              </w:rPr>
              <w:fldChar w:fldCharType="begin"/>
            </w:r>
            <w:r w:rsidR="001420E7">
              <w:rPr>
                <w:noProof/>
                <w:webHidden/>
              </w:rPr>
              <w:instrText xml:space="preserve"> PAGEREF _Toc513834950 \h </w:instrText>
            </w:r>
            <w:r w:rsidR="001420E7">
              <w:rPr>
                <w:noProof/>
                <w:webHidden/>
              </w:rPr>
            </w:r>
            <w:r w:rsidR="001420E7">
              <w:rPr>
                <w:noProof/>
                <w:webHidden/>
              </w:rPr>
              <w:fldChar w:fldCharType="separate"/>
            </w:r>
            <w:r w:rsidR="001420E7">
              <w:rPr>
                <w:noProof/>
                <w:webHidden/>
              </w:rPr>
              <w:t>11</w:t>
            </w:r>
            <w:r w:rsidR="001420E7">
              <w:rPr>
                <w:noProof/>
                <w:webHidden/>
              </w:rPr>
              <w:fldChar w:fldCharType="end"/>
            </w:r>
          </w:hyperlink>
        </w:p>
        <w:p w14:paraId="0849FB07" w14:textId="77777777" w:rsidR="001420E7" w:rsidRDefault="001B0435">
          <w:pPr>
            <w:pStyle w:val="TOC2"/>
            <w:tabs>
              <w:tab w:val="right" w:leader="dot" w:pos="8828"/>
            </w:tabs>
            <w:rPr>
              <w:rFonts w:cstheme="minorBidi"/>
              <w:noProof/>
              <w:lang w:eastAsia="en-US" w:bidi="ar-SA"/>
            </w:rPr>
          </w:pPr>
          <w:hyperlink w:anchor="_Toc513834951" w:history="1">
            <w:r w:rsidR="001420E7" w:rsidRPr="0050430F">
              <w:rPr>
                <w:rStyle w:val="Hyperlink"/>
                <w:noProof/>
              </w:rPr>
              <w:t>5.5 Verify the Process Has Been Executed Successfully</w:t>
            </w:r>
            <w:r w:rsidR="001420E7">
              <w:rPr>
                <w:noProof/>
                <w:webHidden/>
              </w:rPr>
              <w:tab/>
            </w:r>
            <w:r w:rsidR="001420E7">
              <w:rPr>
                <w:noProof/>
                <w:webHidden/>
              </w:rPr>
              <w:fldChar w:fldCharType="begin"/>
            </w:r>
            <w:r w:rsidR="001420E7">
              <w:rPr>
                <w:noProof/>
                <w:webHidden/>
              </w:rPr>
              <w:instrText xml:space="preserve"> PAGEREF _Toc513834951 \h </w:instrText>
            </w:r>
            <w:r w:rsidR="001420E7">
              <w:rPr>
                <w:noProof/>
                <w:webHidden/>
              </w:rPr>
            </w:r>
            <w:r w:rsidR="001420E7">
              <w:rPr>
                <w:noProof/>
                <w:webHidden/>
              </w:rPr>
              <w:fldChar w:fldCharType="separate"/>
            </w:r>
            <w:r w:rsidR="001420E7">
              <w:rPr>
                <w:noProof/>
                <w:webHidden/>
              </w:rPr>
              <w:t>15</w:t>
            </w:r>
            <w:r w:rsidR="001420E7">
              <w:rPr>
                <w:noProof/>
                <w:webHidden/>
              </w:rPr>
              <w:fldChar w:fldCharType="end"/>
            </w:r>
          </w:hyperlink>
        </w:p>
        <w:p w14:paraId="6C66E057" w14:textId="77777777" w:rsidR="00CC7CA2" w:rsidRDefault="00CE12B4" w:rsidP="00193523">
          <w:pPr>
            <w:pStyle w:val="Heading1"/>
            <w:rPr>
              <w:b/>
              <w:bCs/>
              <w:noProof/>
            </w:rPr>
          </w:pPr>
          <w:r>
            <w:rPr>
              <w:b/>
              <w:bCs/>
              <w:noProof/>
            </w:rPr>
            <w:lastRenderedPageBreak/>
            <w:fldChar w:fldCharType="end"/>
          </w:r>
        </w:p>
      </w:sdtContent>
    </w:sdt>
    <w:p w14:paraId="0078712C" w14:textId="6A702C78" w:rsidR="00550019" w:rsidRDefault="00550019" w:rsidP="00193523">
      <w:pPr>
        <w:pStyle w:val="Heading1"/>
      </w:pPr>
      <w:bookmarkStart w:id="1" w:name="_Toc513834932"/>
      <w:r>
        <w:t>PURPOSE:</w:t>
      </w:r>
      <w:bookmarkEnd w:id="1"/>
    </w:p>
    <w:p w14:paraId="6709DAFF" w14:textId="58825AE3" w:rsidR="00550019" w:rsidRDefault="00550019" w:rsidP="00CC7CA2">
      <w:r>
        <w:t>The purpose of this document is to provide the necessary steps for</w:t>
      </w:r>
      <w:r w:rsidR="003A44FE">
        <w:t xml:space="preserve"> identifying old, obsolete </w:t>
      </w:r>
      <w:r w:rsidR="00C1651D">
        <w:t>and vulnerable</w:t>
      </w:r>
      <w:r w:rsidR="003A44FE">
        <w:t xml:space="preserve"> device software and </w:t>
      </w:r>
      <w:r>
        <w:t>upgrade Cisco IOS and similar software through the use of HPNA.</w:t>
      </w:r>
    </w:p>
    <w:p w14:paraId="2790C64B" w14:textId="279A570A" w:rsidR="00193523" w:rsidRDefault="00193523" w:rsidP="00193523">
      <w:pPr>
        <w:pStyle w:val="Heading1"/>
      </w:pPr>
      <w:bookmarkStart w:id="2" w:name="_Toc513834933"/>
      <w:r>
        <w:t>AUDIENCE:</w:t>
      </w:r>
      <w:bookmarkEnd w:id="2"/>
    </w:p>
    <w:p w14:paraId="3067CD72" w14:textId="68CBC8F9" w:rsidR="00DF3051" w:rsidRDefault="00E157E4" w:rsidP="00193523">
      <w:pPr>
        <w:pStyle w:val="ListParagraph"/>
        <w:numPr>
          <w:ilvl w:val="0"/>
          <w:numId w:val="1"/>
        </w:numPr>
      </w:pPr>
      <w:r>
        <w:t>Network Analysts</w:t>
      </w:r>
      <w:r w:rsidR="00B7684D">
        <w:t xml:space="preserve">/Engineer checking device software vulnerabilities </w:t>
      </w:r>
      <w:r>
        <w:t>on</w:t>
      </w:r>
      <w:r w:rsidR="00550019">
        <w:t xml:space="preserve"> one or</w:t>
      </w:r>
      <w:r>
        <w:t xml:space="preserve"> multiple devices</w:t>
      </w:r>
      <w:r w:rsidR="003A44FE">
        <w:t xml:space="preserve"> and upgrading the same.</w:t>
      </w:r>
    </w:p>
    <w:p w14:paraId="1941572C" w14:textId="77777777" w:rsidR="00193523" w:rsidRDefault="00193523" w:rsidP="00193523">
      <w:pPr>
        <w:pStyle w:val="Heading1"/>
      </w:pPr>
      <w:bookmarkStart w:id="3" w:name="_Toc513834934"/>
      <w:r>
        <w:t>REQUIREMENTS:</w:t>
      </w:r>
      <w:bookmarkEnd w:id="3"/>
    </w:p>
    <w:p w14:paraId="0D592806" w14:textId="3D09FD19" w:rsidR="00CE12B4" w:rsidRDefault="00E157E4" w:rsidP="00193523">
      <w:pPr>
        <w:pStyle w:val="ListParagraph"/>
        <w:numPr>
          <w:ilvl w:val="0"/>
          <w:numId w:val="1"/>
        </w:numPr>
      </w:pPr>
      <w:r>
        <w:t>Analyst has access to HPNA;</w:t>
      </w:r>
    </w:p>
    <w:p w14:paraId="454FBC68" w14:textId="77777777" w:rsidR="00150119" w:rsidRDefault="004A5AF5" w:rsidP="00193523">
      <w:pPr>
        <w:pStyle w:val="ListParagraph"/>
        <w:numPr>
          <w:ilvl w:val="0"/>
          <w:numId w:val="1"/>
        </w:numPr>
      </w:pPr>
      <w:r>
        <w:t>Analyst is</w:t>
      </w:r>
      <w:r w:rsidR="00E157E4">
        <w:t xml:space="preserve"> familiar with basic HPNA operation and</w:t>
      </w:r>
    </w:p>
    <w:p w14:paraId="433F6CCB" w14:textId="7A31241A" w:rsidR="00E157E4" w:rsidRDefault="00B7684D" w:rsidP="00150119">
      <w:pPr>
        <w:pStyle w:val="ListParagraph"/>
        <w:numPr>
          <w:ilvl w:val="1"/>
          <w:numId w:val="1"/>
        </w:numPr>
      </w:pPr>
      <w:r>
        <w:t>H</w:t>
      </w:r>
      <w:r w:rsidR="00E157E4">
        <w:t>ow to consult its help documents;</w:t>
      </w:r>
    </w:p>
    <w:p w14:paraId="3B98A614" w14:textId="3B60ED45" w:rsidR="00150119" w:rsidRDefault="00150119" w:rsidP="00150119">
      <w:pPr>
        <w:pStyle w:val="ListParagraph"/>
        <w:numPr>
          <w:ilvl w:val="1"/>
          <w:numId w:val="1"/>
        </w:numPr>
      </w:pPr>
      <w:r>
        <w:t>How to schedule jobs</w:t>
      </w:r>
    </w:p>
    <w:p w14:paraId="2C9CF6B0" w14:textId="0178445C" w:rsidR="00E157E4" w:rsidRDefault="00E157E4" w:rsidP="00193523">
      <w:pPr>
        <w:pStyle w:val="ListParagraph"/>
        <w:numPr>
          <w:ilvl w:val="0"/>
          <w:numId w:val="1"/>
        </w:numPr>
      </w:pPr>
      <w:r>
        <w:t>Analyst understand</w:t>
      </w:r>
      <w:r w:rsidR="004A5AF5">
        <w:t>s</w:t>
      </w:r>
      <w:r w:rsidR="00B7684D">
        <w:t xml:space="preserve"> Cisco IOS/Nexus</w:t>
      </w:r>
      <w:r>
        <w:t xml:space="preserve"> commands;</w:t>
      </w:r>
    </w:p>
    <w:p w14:paraId="7DE31FBC" w14:textId="649E1B57" w:rsidR="00550019" w:rsidRDefault="00550019" w:rsidP="00193523">
      <w:pPr>
        <w:pStyle w:val="ListParagraph"/>
        <w:numPr>
          <w:ilvl w:val="0"/>
          <w:numId w:val="1"/>
        </w:numPr>
      </w:pPr>
      <w:r>
        <w:t>Analyst already have necessary permissions to configure devices through an SSH client (e.g. putty)</w:t>
      </w:r>
    </w:p>
    <w:p w14:paraId="366503E6" w14:textId="77777777" w:rsidR="004A5AF5" w:rsidRDefault="00E157E4" w:rsidP="00E157E4">
      <w:pPr>
        <w:pStyle w:val="ListParagraph"/>
        <w:numPr>
          <w:ilvl w:val="0"/>
          <w:numId w:val="1"/>
        </w:numPr>
      </w:pPr>
      <w:r>
        <w:t xml:space="preserve">Nice to have: </w:t>
      </w:r>
    </w:p>
    <w:p w14:paraId="05805299" w14:textId="32038886" w:rsidR="00E157E4" w:rsidRDefault="00E157E4" w:rsidP="004A5AF5">
      <w:pPr>
        <w:pStyle w:val="ListParagraph"/>
        <w:numPr>
          <w:ilvl w:val="1"/>
          <w:numId w:val="1"/>
        </w:numPr>
      </w:pPr>
      <w:r>
        <w:t>Analyst understand</w:t>
      </w:r>
      <w:r w:rsidR="004A5AF5">
        <w:t>s</w:t>
      </w:r>
      <w:r>
        <w:t xml:space="preserve"> </w:t>
      </w:r>
      <w:r w:rsidR="00E8361D">
        <w:t>how to create regex expressions.</w:t>
      </w:r>
    </w:p>
    <w:p w14:paraId="02E7C9C3" w14:textId="43639C5A" w:rsidR="004A5AF5" w:rsidRDefault="004A5AF5" w:rsidP="004A5AF5">
      <w:pPr>
        <w:pStyle w:val="ListParagraph"/>
        <w:numPr>
          <w:ilvl w:val="1"/>
          <w:numId w:val="1"/>
        </w:numPr>
      </w:pPr>
      <w:r>
        <w:t xml:space="preserve">Analyst understands </w:t>
      </w:r>
      <w:r w:rsidR="00E8361D">
        <w:t>basic Boolean/programming logic.</w:t>
      </w:r>
    </w:p>
    <w:p w14:paraId="30612135" w14:textId="77777777" w:rsidR="00193523" w:rsidRDefault="00193523" w:rsidP="00193523"/>
    <w:p w14:paraId="1943BC7B" w14:textId="77777777" w:rsidR="00DF3051" w:rsidRDefault="00CE12B4" w:rsidP="00DF3051">
      <w:pPr>
        <w:pStyle w:val="Heading1"/>
      </w:pPr>
      <w:bookmarkStart w:id="4" w:name="_Toc513834935"/>
      <w:r>
        <w:rPr>
          <w:noProof/>
          <w:lang w:eastAsia="en-US" w:bidi="ar-SA"/>
        </w:rPr>
        <mc:AlternateContent>
          <mc:Choice Requires="wps">
            <w:drawing>
              <wp:anchor distT="45720" distB="45720" distL="114300" distR="114300" simplePos="0" relativeHeight="251665408" behindDoc="0" locked="0" layoutInCell="1" allowOverlap="1" wp14:anchorId="77FE4927" wp14:editId="3237BBD7">
                <wp:simplePos x="0" y="0"/>
                <wp:positionH relativeFrom="margin">
                  <wp:align>left</wp:align>
                </wp:positionH>
                <wp:positionV relativeFrom="paragraph">
                  <wp:posOffset>397510</wp:posOffset>
                </wp:positionV>
                <wp:extent cx="5400675" cy="1509395"/>
                <wp:effectExtent l="0" t="0" r="28575" b="1460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509395"/>
                        </a:xfrm>
                        <a:prstGeom prst="rect">
                          <a:avLst/>
                        </a:prstGeom>
                        <a:solidFill>
                          <a:schemeClr val="accent2">
                            <a:lumMod val="40000"/>
                            <a:lumOff val="60000"/>
                          </a:schemeClr>
                        </a:solidFill>
                        <a:ln w="9525">
                          <a:solidFill>
                            <a:srgbClr val="000000"/>
                          </a:solidFill>
                          <a:miter lim="800000"/>
                          <a:headEnd/>
                          <a:tailEnd/>
                        </a:ln>
                      </wps:spPr>
                      <wps:txbx>
                        <w:txbxContent>
                          <w:p w14:paraId="72A66084" w14:textId="77777777" w:rsidR="00D37DAB" w:rsidRDefault="00D37DAB" w:rsidP="00481C38">
                            <w:pPr>
                              <w:pStyle w:val="ListParagraph"/>
                              <w:numPr>
                                <w:ilvl w:val="0"/>
                                <w:numId w:val="14"/>
                              </w:numPr>
                              <w:rPr>
                                <w:b/>
                                <w:bCs/>
                              </w:rPr>
                            </w:pPr>
                            <w:r w:rsidRPr="00481C38">
                              <w:rPr>
                                <w:b/>
                                <w:bCs/>
                              </w:rPr>
                              <w:t xml:space="preserve">HPNA works best on Internet Explorer </w:t>
                            </w:r>
                            <w:r>
                              <w:rPr>
                                <w:b/>
                                <w:bCs/>
                              </w:rPr>
                              <w:t xml:space="preserve">and has compatibility issues with other browsers </w:t>
                            </w:r>
                            <w:r w:rsidRPr="00481C38">
                              <w:rPr>
                                <w:b/>
                                <w:bCs/>
                              </w:rPr>
                              <w:t xml:space="preserve">due to Flash being disabled </w:t>
                            </w:r>
                            <w:r>
                              <w:rPr>
                                <w:b/>
                                <w:bCs/>
                              </w:rPr>
                              <w:t xml:space="preserve">by default </w:t>
                            </w:r>
                            <w:r w:rsidRPr="00481C38">
                              <w:rPr>
                                <w:b/>
                                <w:bCs/>
                              </w:rPr>
                              <w:t>on Cargill installs.</w:t>
                            </w:r>
                            <w:r>
                              <w:rPr>
                                <w:b/>
                                <w:bCs/>
                              </w:rPr>
                              <w:br/>
                            </w:r>
                          </w:p>
                          <w:p w14:paraId="0FF87AB6" w14:textId="4C994343" w:rsidR="00D37DAB" w:rsidRPr="00481C38" w:rsidRDefault="00D37DAB" w:rsidP="00481C38">
                            <w:pPr>
                              <w:pStyle w:val="ListParagraph"/>
                              <w:numPr>
                                <w:ilvl w:val="0"/>
                                <w:numId w:val="14"/>
                              </w:numPr>
                              <w:rPr>
                                <w:b/>
                                <w:bCs/>
                              </w:rPr>
                            </w:pPr>
                            <w:r>
                              <w:rPr>
                                <w:b/>
                                <w:bCs/>
                              </w:rPr>
                              <w:t>Some options shown here may require additional permissions. Please check with Infra-NW-HP Tools team if you need additional permissions or if some options are not available.</w:t>
                            </w:r>
                            <w:r w:rsidRPr="00481C38">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FE4927" id="_x0000_t202" coordsize="21600,21600" o:spt="202" path="m,l,21600r21600,l21600,xe">
                <v:stroke joinstyle="miter"/>
                <v:path gradientshapeok="t" o:connecttype="rect"/>
              </v:shapetype>
              <v:shape id="Text Box 2" o:spid="_x0000_s1026" type="#_x0000_t202" style="position:absolute;margin-left:0;margin-top:31.3pt;width:425.25pt;height:118.8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" fillcolor="#f7caac [1301]">
                <v:textbox>
                  <w:txbxContent>
                    <w:p w14:paraId="72A66084" w14:textId="77777777" w:rsidR="00D37DAB" w:rsidRDefault="00D37DAB" w:rsidP="00481C38">
                      <w:pPr>
                        <w:pStyle w:val="ListParagraph"/>
                        <w:numPr>
                          <w:ilvl w:val="0"/>
                          <w:numId w:val="14"/>
                        </w:numPr>
                        <w:rPr>
                          <w:b/>
                          <w:bCs/>
                        </w:rPr>
                      </w:pPr>
                      <w:r w:rsidRPr="00481C38">
                        <w:rPr>
                          <w:b/>
                          <w:bCs/>
                        </w:rPr>
                        <w:t xml:space="preserve">HPNA works best on Internet Explorer </w:t>
                      </w:r>
                      <w:r>
                        <w:rPr>
                          <w:b/>
                          <w:bCs/>
                        </w:rPr>
                        <w:t xml:space="preserve">and has compatibility issues with other browsers </w:t>
                      </w:r>
                      <w:r w:rsidRPr="00481C38">
                        <w:rPr>
                          <w:b/>
                          <w:bCs/>
                        </w:rPr>
                        <w:t xml:space="preserve">due to Flash being disabled </w:t>
                      </w:r>
                      <w:r>
                        <w:rPr>
                          <w:b/>
                          <w:bCs/>
                        </w:rPr>
                        <w:t xml:space="preserve">by default </w:t>
                      </w:r>
                      <w:r w:rsidRPr="00481C38">
                        <w:rPr>
                          <w:b/>
                          <w:bCs/>
                        </w:rPr>
                        <w:t>on Cargill installs.</w:t>
                      </w:r>
                      <w:r>
                        <w:rPr>
                          <w:b/>
                          <w:bCs/>
                        </w:rPr>
                        <w:br/>
                      </w:r>
                    </w:p>
                    <w:p w14:paraId="0FF87AB6" w14:textId="4C994343" w:rsidR="00D37DAB" w:rsidRPr="00481C38" w:rsidRDefault="00D37DAB" w:rsidP="00481C38">
                      <w:pPr>
                        <w:pStyle w:val="ListParagraph"/>
                        <w:numPr>
                          <w:ilvl w:val="0"/>
                          <w:numId w:val="14"/>
                        </w:numPr>
                        <w:rPr>
                          <w:b/>
                          <w:bCs/>
                        </w:rPr>
                      </w:pPr>
                      <w:r>
                        <w:rPr>
                          <w:b/>
                          <w:bCs/>
                        </w:rPr>
                        <w:t>Some options shown here may require additional permissions. Please check with Infra-NW-HP Tools team if you need additional permissions or if some options are not available.</w:t>
                      </w:r>
                      <w:r w:rsidRPr="00481C38">
                        <w:rPr>
                          <w:b/>
                          <w:bCs/>
                        </w:rPr>
                        <w:t xml:space="preserve"> </w:t>
                      </w:r>
                    </w:p>
                  </w:txbxContent>
                </v:textbox>
                <w10:wrap type="square" anchorx="margin"/>
              </v:shape>
            </w:pict>
          </mc:Fallback>
        </mc:AlternateContent>
      </w:r>
      <w:r w:rsidR="00DF3051">
        <w:t>NOTES:</w:t>
      </w:r>
      <w:bookmarkEnd w:id="4"/>
    </w:p>
    <w:p w14:paraId="5717C70C" w14:textId="65B34B8D" w:rsidR="00303943" w:rsidRDefault="00DF3051" w:rsidP="0091499D">
      <w:r>
        <w:br w:type="page"/>
      </w:r>
    </w:p>
    <w:p w14:paraId="5B426FBA" w14:textId="545FF55F" w:rsidR="00E157E4" w:rsidRDefault="00C80B77" w:rsidP="00E157E4">
      <w:pPr>
        <w:pStyle w:val="Heading1"/>
        <w:numPr>
          <w:ilvl w:val="0"/>
          <w:numId w:val="13"/>
        </w:numPr>
      </w:pPr>
      <w:bookmarkStart w:id="5" w:name="_Toc513834936"/>
      <w:r>
        <w:lastRenderedPageBreak/>
        <w:t>WHY</w:t>
      </w:r>
      <w:r w:rsidR="00E157E4">
        <w:t xml:space="preserve"> SHOULD I USE HPNA</w:t>
      </w:r>
      <w:r w:rsidR="00B7684D">
        <w:t xml:space="preserve"> </w:t>
      </w:r>
      <w:r>
        <w:t xml:space="preserve">TO </w:t>
      </w:r>
      <w:r w:rsidR="00B7684D">
        <w:t>UPDATE DEVICE SOFTWARE</w:t>
      </w:r>
      <w:r w:rsidR="00E157E4">
        <w:t>?</w:t>
      </w:r>
      <w:bookmarkEnd w:id="5"/>
    </w:p>
    <w:p w14:paraId="16B77820" w14:textId="17880FE9" w:rsidR="00E157E4" w:rsidRDefault="00E157E4" w:rsidP="00E157E4"/>
    <w:p w14:paraId="59D71E88" w14:textId="00550FA3" w:rsidR="00E157E4" w:rsidRDefault="00E157E4" w:rsidP="00E157E4">
      <w:r>
        <w:t>HPNA will help you</w:t>
      </w:r>
      <w:r w:rsidR="000D2A6B">
        <w:t xml:space="preserve"> identify and update old, obsolete and vulnerable device software/IOS</w:t>
      </w:r>
      <w:r>
        <w:t>:</w:t>
      </w:r>
    </w:p>
    <w:p w14:paraId="4EFFEE80" w14:textId="001F0C10" w:rsidR="000D2A6B" w:rsidRDefault="000D2A6B" w:rsidP="00E157E4">
      <w:pPr>
        <w:pStyle w:val="ListParagraph"/>
        <w:numPr>
          <w:ilvl w:val="0"/>
          <w:numId w:val="12"/>
        </w:numPr>
      </w:pPr>
      <w:r>
        <w:t xml:space="preserve">Identify and generate a report consisting of the list devices running security vulnerable software/IOS. </w:t>
      </w:r>
    </w:p>
    <w:p w14:paraId="470236C5" w14:textId="21A068AE" w:rsidR="00E157E4" w:rsidRDefault="000D2A6B" w:rsidP="000D2A6B">
      <w:pPr>
        <w:pStyle w:val="ListParagraph"/>
        <w:numPr>
          <w:ilvl w:val="0"/>
          <w:numId w:val="12"/>
        </w:numPr>
      </w:pPr>
      <w:r>
        <w:t>Update software/IOS to the latest/secure version on</w:t>
      </w:r>
      <w:r w:rsidR="00E157E4">
        <w:t xml:space="preserve"> multiple devices at a time;</w:t>
      </w:r>
    </w:p>
    <w:p w14:paraId="720D5B8D" w14:textId="1E950FF5" w:rsidR="00E157E4" w:rsidRDefault="00E157E4" w:rsidP="00E157E4"/>
    <w:p w14:paraId="5791F3CF" w14:textId="2409C112" w:rsidR="00E157E4" w:rsidRDefault="00E157E4" w:rsidP="00E157E4">
      <w:pPr>
        <w:pStyle w:val="Heading1"/>
        <w:numPr>
          <w:ilvl w:val="0"/>
          <w:numId w:val="13"/>
        </w:numPr>
      </w:pPr>
      <w:bookmarkStart w:id="6" w:name="_Toc513834937"/>
      <w:r>
        <w:t>PROCESS</w:t>
      </w:r>
      <w:bookmarkEnd w:id="6"/>
    </w:p>
    <w:p w14:paraId="4D3D8768" w14:textId="4C807F1E" w:rsidR="00E157E4" w:rsidRDefault="00E157E4" w:rsidP="00E157E4"/>
    <w:p w14:paraId="78996FAC" w14:textId="2EF0C7EF" w:rsidR="00E157E4" w:rsidRDefault="00613187" w:rsidP="00E157E4">
      <w:r>
        <w:t xml:space="preserve">To efficiently </w:t>
      </w:r>
      <w:r w:rsidR="00C80B77">
        <w:t xml:space="preserve">identify vulnerable/obsolete software on the devices and </w:t>
      </w:r>
      <w:r w:rsidR="000D2A6B">
        <w:t>update device software</w:t>
      </w:r>
      <w:r w:rsidR="00C80B77">
        <w:t xml:space="preserve"> using HPNA</w:t>
      </w:r>
      <w:r w:rsidR="000D2A6B">
        <w:t xml:space="preserve"> </w:t>
      </w:r>
      <w:r w:rsidR="005D072E">
        <w:t xml:space="preserve">you’ll have to follow </w:t>
      </w:r>
      <w:r w:rsidR="003A44FE">
        <w:t>below</w:t>
      </w:r>
      <w:r w:rsidR="00E157E4">
        <w:t xml:space="preserve"> step</w:t>
      </w:r>
      <w:r w:rsidR="003A44FE">
        <w:t>s</w:t>
      </w:r>
      <w:r w:rsidR="00E157E4">
        <w:t>:</w:t>
      </w:r>
    </w:p>
    <w:p w14:paraId="58CB7812" w14:textId="0C03A760" w:rsidR="009932BA" w:rsidRPr="009932BA" w:rsidRDefault="005169C1" w:rsidP="009932BA">
      <w:pPr>
        <w:pStyle w:val="ListParagraph"/>
        <w:numPr>
          <w:ilvl w:val="0"/>
          <w:numId w:val="19"/>
        </w:numPr>
        <w:rPr>
          <w:b/>
        </w:rPr>
      </w:pPr>
      <w:r w:rsidRPr="009932BA">
        <w:rPr>
          <w:b/>
        </w:rPr>
        <w:t xml:space="preserve">Analysis and </w:t>
      </w:r>
      <w:r w:rsidR="009932BA" w:rsidRPr="009932BA">
        <w:rPr>
          <w:b/>
        </w:rPr>
        <w:t>Reporting:</w:t>
      </w:r>
    </w:p>
    <w:p w14:paraId="11BEB364" w14:textId="10CA28F4" w:rsidR="00E157E4" w:rsidRDefault="00C80B77" w:rsidP="009932BA">
      <w:pPr>
        <w:pStyle w:val="ListParagraph"/>
        <w:numPr>
          <w:ilvl w:val="0"/>
          <w:numId w:val="18"/>
        </w:numPr>
      </w:pPr>
      <w:r>
        <w:t>Create</w:t>
      </w:r>
      <w:r w:rsidR="00EA46EB">
        <w:t>/Update</w:t>
      </w:r>
      <w:r>
        <w:t xml:space="preserve"> </w:t>
      </w:r>
      <w:r w:rsidR="00E157E4">
        <w:t xml:space="preserve">new </w:t>
      </w:r>
      <w:r w:rsidR="00172C9C">
        <w:t xml:space="preserve">policies or </w:t>
      </w:r>
      <w:r w:rsidR="00613187">
        <w:t>software level</w:t>
      </w:r>
      <w:r>
        <w:t>(s)</w:t>
      </w:r>
      <w:r w:rsidR="00613187">
        <w:t>.</w:t>
      </w:r>
      <w:r w:rsidR="00EA46EB">
        <w:t xml:space="preserve"> Should be a continuous process based on source. E.g., Grid, Lifecycle team, TGRC Team etc.</w:t>
      </w:r>
    </w:p>
    <w:p w14:paraId="229841A4" w14:textId="26916125" w:rsidR="00E157E4" w:rsidRDefault="00613187" w:rsidP="009932BA">
      <w:pPr>
        <w:pStyle w:val="ListParagraph"/>
        <w:numPr>
          <w:ilvl w:val="0"/>
          <w:numId w:val="18"/>
        </w:numPr>
      </w:pPr>
      <w:r>
        <w:t>Run a policy compliance check for the software levels</w:t>
      </w:r>
      <w:r w:rsidR="003A44FE">
        <w:t>/software compliance</w:t>
      </w:r>
      <w:r>
        <w:t>.</w:t>
      </w:r>
    </w:p>
    <w:p w14:paraId="28B30FEF" w14:textId="402AB76A" w:rsidR="00E157E4" w:rsidRDefault="00613187" w:rsidP="009932BA">
      <w:pPr>
        <w:pStyle w:val="ListParagraph"/>
        <w:numPr>
          <w:ilvl w:val="0"/>
          <w:numId w:val="18"/>
        </w:numPr>
      </w:pPr>
      <w:r>
        <w:t xml:space="preserve">Generate a </w:t>
      </w:r>
      <w:r w:rsidR="00172C9C">
        <w:t xml:space="preserve">Compliance Report or </w:t>
      </w:r>
      <w:r>
        <w:t xml:space="preserve">Device Software Report. </w:t>
      </w:r>
      <w:r w:rsidR="005D072E">
        <w:t xml:space="preserve">Devices with Security </w:t>
      </w:r>
      <w:r w:rsidR="00172C9C">
        <w:t xml:space="preserve">risks and </w:t>
      </w:r>
      <w:r w:rsidR="005D072E">
        <w:t>vulnerabilities will be identified.</w:t>
      </w:r>
    </w:p>
    <w:p w14:paraId="36161DEA" w14:textId="77777777" w:rsidR="009932BA" w:rsidRDefault="009932BA" w:rsidP="009932BA">
      <w:pPr>
        <w:pStyle w:val="ListParagraph"/>
      </w:pPr>
    </w:p>
    <w:p w14:paraId="7682D018" w14:textId="37FB4CD3" w:rsidR="009932BA" w:rsidRPr="009932BA" w:rsidRDefault="009932BA" w:rsidP="009932BA">
      <w:pPr>
        <w:pStyle w:val="ListParagraph"/>
        <w:numPr>
          <w:ilvl w:val="0"/>
          <w:numId w:val="19"/>
        </w:numPr>
        <w:rPr>
          <w:b/>
        </w:rPr>
      </w:pPr>
      <w:r w:rsidRPr="009932BA">
        <w:rPr>
          <w:b/>
        </w:rPr>
        <w:t>Updating Device Software:</w:t>
      </w:r>
    </w:p>
    <w:p w14:paraId="67CFA028" w14:textId="6884CC0E" w:rsidR="00E157E4" w:rsidRDefault="00EA46EB" w:rsidP="009932BA">
      <w:pPr>
        <w:pStyle w:val="ListParagraph"/>
        <w:numPr>
          <w:ilvl w:val="0"/>
          <w:numId w:val="20"/>
        </w:numPr>
      </w:pPr>
      <w:r>
        <w:t xml:space="preserve">For devices that needs update, load Software image in HPNA </w:t>
      </w:r>
      <w:r w:rsidR="005D072E">
        <w:t>(or choose from existing image)</w:t>
      </w:r>
      <w:r>
        <w:t>.</w:t>
      </w:r>
    </w:p>
    <w:p w14:paraId="479ED4C4" w14:textId="3F3727B6" w:rsidR="00613187" w:rsidRDefault="005D072E" w:rsidP="009932BA">
      <w:pPr>
        <w:pStyle w:val="ListParagraph"/>
        <w:numPr>
          <w:ilvl w:val="0"/>
          <w:numId w:val="20"/>
        </w:numPr>
      </w:pPr>
      <w:r>
        <w:t>Run file system diagnostics on the device(s) that needs update.</w:t>
      </w:r>
    </w:p>
    <w:p w14:paraId="5CC65016" w14:textId="3EFB3E73" w:rsidR="00B520A4" w:rsidRDefault="00B520A4" w:rsidP="009932BA">
      <w:pPr>
        <w:pStyle w:val="ListParagraph"/>
        <w:numPr>
          <w:ilvl w:val="0"/>
          <w:numId w:val="20"/>
        </w:numPr>
      </w:pPr>
      <w:r>
        <w:t>Workflow creation in HPNA.</w:t>
      </w:r>
    </w:p>
    <w:p w14:paraId="245A2DE5" w14:textId="08272284" w:rsidR="0038364F" w:rsidRDefault="005D072E" w:rsidP="0038364F">
      <w:pPr>
        <w:pStyle w:val="ListParagraph"/>
        <w:numPr>
          <w:ilvl w:val="0"/>
          <w:numId w:val="20"/>
        </w:numPr>
      </w:pPr>
      <w:r>
        <w:t>Run Update Device Software task in HPNA.</w:t>
      </w:r>
      <w:r w:rsidR="00172C9C">
        <w:t xml:space="preserve"> Device reboot can be scheduled to run later. </w:t>
      </w:r>
    </w:p>
    <w:p w14:paraId="32EEAB19" w14:textId="77777777" w:rsidR="0038364F" w:rsidRDefault="0038364F" w:rsidP="0038364F">
      <w:pPr>
        <w:pStyle w:val="ListParagraph"/>
        <w:ind w:left="1080"/>
      </w:pPr>
    </w:p>
    <w:p w14:paraId="6063E77C" w14:textId="54A40207" w:rsidR="0038364F" w:rsidRDefault="0038364F" w:rsidP="0038364F">
      <w:pPr>
        <w:pStyle w:val="Heading1"/>
        <w:numPr>
          <w:ilvl w:val="0"/>
          <w:numId w:val="19"/>
        </w:numPr>
      </w:pPr>
      <w:bookmarkStart w:id="7" w:name="_Toc513834938"/>
      <w:r w:rsidRPr="009932BA">
        <w:t>ANALYSIS AND REPORTING</w:t>
      </w:r>
      <w:bookmarkEnd w:id="7"/>
    </w:p>
    <w:p w14:paraId="0926AEC9" w14:textId="77777777" w:rsidR="0038364F" w:rsidRDefault="0038364F" w:rsidP="0038364F"/>
    <w:p w14:paraId="2C0BFA2F" w14:textId="78B03E2F" w:rsidR="0038364F" w:rsidRDefault="00D53EB4" w:rsidP="00CC7CA2">
      <w:pPr>
        <w:pStyle w:val="Heading2"/>
      </w:pPr>
      <w:bookmarkStart w:id="8" w:name="_Toc513834939"/>
      <w:r>
        <w:rPr>
          <w:rStyle w:val="Heading1Char"/>
        </w:rPr>
        <w:t xml:space="preserve">3.1 </w:t>
      </w:r>
      <w:r w:rsidR="003613D7">
        <w:rPr>
          <w:rStyle w:val="Heading1Char"/>
        </w:rPr>
        <w:t>C</w:t>
      </w:r>
      <w:r w:rsidR="003613D7" w:rsidRPr="003613D7">
        <w:rPr>
          <w:rStyle w:val="Heading1Char"/>
        </w:rPr>
        <w:t>reating</w:t>
      </w:r>
      <w:r w:rsidR="0038364F" w:rsidRPr="00CC7CA2">
        <w:rPr>
          <w:rStyle w:val="Heading1Char"/>
        </w:rPr>
        <w:t xml:space="preserve"> Software Level </w:t>
      </w:r>
      <w:r w:rsidR="00C1651D" w:rsidRPr="00C1651D">
        <w:rPr>
          <w:rStyle w:val="Heading1Char"/>
        </w:rPr>
        <w:t xml:space="preserve">In </w:t>
      </w:r>
      <w:r w:rsidR="0038364F" w:rsidRPr="00CC7CA2">
        <w:rPr>
          <w:rStyle w:val="Heading1Char"/>
        </w:rPr>
        <w:t>HPNA</w:t>
      </w:r>
      <w:r w:rsidR="00C1651D">
        <w:t>:</w:t>
      </w:r>
      <w:bookmarkEnd w:id="8"/>
    </w:p>
    <w:p w14:paraId="35DEF96D" w14:textId="77777777" w:rsidR="0064573D" w:rsidRDefault="0064573D" w:rsidP="00BD3B21">
      <w:pPr>
        <w:pStyle w:val="ListParagraph"/>
        <w:numPr>
          <w:ilvl w:val="1"/>
          <w:numId w:val="22"/>
        </w:numPr>
      </w:pPr>
      <w:r>
        <w:t>Log into HPNA with your DS ID (</w:t>
      </w:r>
      <w:hyperlink r:id="rId11" w:history="1">
        <w:r w:rsidRPr="00283CB4">
          <w:rPr>
            <w:rStyle w:val="Hyperlink"/>
          </w:rPr>
          <w:t>https://hpna.admin.cargill.com/</w:t>
        </w:r>
      </w:hyperlink>
      <w:r>
        <w:t xml:space="preserve"> ) ;</w:t>
      </w:r>
    </w:p>
    <w:p w14:paraId="46139F91" w14:textId="392FB934" w:rsidR="0064573D" w:rsidRDefault="0064573D" w:rsidP="00DC0142">
      <w:pPr>
        <w:pStyle w:val="ListParagraph"/>
        <w:numPr>
          <w:ilvl w:val="1"/>
          <w:numId w:val="22"/>
        </w:numPr>
      </w:pPr>
      <w:r>
        <w:t xml:space="preserve">On top bar, click on Policies </w:t>
      </w:r>
      <w:r>
        <w:sym w:font="Wingdings" w:char="F0E8"/>
      </w:r>
      <w:r w:rsidRPr="0064573D">
        <w:t xml:space="preserve"> Software Levels</w:t>
      </w:r>
      <w:r>
        <w:t>;</w:t>
      </w:r>
    </w:p>
    <w:p w14:paraId="69562410" w14:textId="3A6E67A2" w:rsidR="0038364F" w:rsidRDefault="0064573D" w:rsidP="003613D7">
      <w:pPr>
        <w:pStyle w:val="ListParagraph"/>
        <w:numPr>
          <w:ilvl w:val="1"/>
          <w:numId w:val="22"/>
        </w:numPr>
      </w:pPr>
      <w:r>
        <w:t xml:space="preserve">Click on </w:t>
      </w:r>
      <w:r w:rsidRPr="0019700C">
        <w:rPr>
          <w:b/>
        </w:rPr>
        <w:t>Add Level</w:t>
      </w:r>
      <w:r w:rsidR="00542A09">
        <w:t>.</w:t>
      </w:r>
    </w:p>
    <w:p w14:paraId="46E0D594" w14:textId="247D09A1" w:rsidR="00542A09" w:rsidRDefault="00542A09" w:rsidP="00C1651D">
      <w:pPr>
        <w:pStyle w:val="ListParagraph"/>
        <w:numPr>
          <w:ilvl w:val="1"/>
          <w:numId w:val="22"/>
        </w:numPr>
      </w:pPr>
      <w:r>
        <w:t xml:space="preserve">Type the name of your level on </w:t>
      </w:r>
      <w:r>
        <w:rPr>
          <w:b/>
          <w:bCs/>
        </w:rPr>
        <w:t>Level Name</w:t>
      </w:r>
      <w:r>
        <w:t xml:space="preserve">; Start its name with </w:t>
      </w:r>
      <w:r>
        <w:rPr>
          <w:b/>
          <w:bCs/>
        </w:rPr>
        <w:t>Temp_</w:t>
      </w:r>
      <w:r>
        <w:t xml:space="preserve"> to sign that this group can be erased after some time.</w:t>
      </w:r>
    </w:p>
    <w:p w14:paraId="3BE8AA89" w14:textId="032F61A2" w:rsidR="00542A09" w:rsidRDefault="00542A09" w:rsidP="00C1651D">
      <w:pPr>
        <w:pStyle w:val="ListParagraph"/>
        <w:numPr>
          <w:ilvl w:val="1"/>
          <w:numId w:val="22"/>
        </w:numPr>
      </w:pPr>
      <w:r>
        <w:t xml:space="preserve">Mark </w:t>
      </w:r>
      <w:r w:rsidRPr="00542A09">
        <w:rPr>
          <w:b/>
        </w:rPr>
        <w:t>Status</w:t>
      </w:r>
      <w:r>
        <w:t xml:space="preserve"> as active to activate the Level during next Policy checks.</w:t>
      </w:r>
    </w:p>
    <w:p w14:paraId="0CA3CE56" w14:textId="48FECB9C" w:rsidR="00542A09" w:rsidRDefault="00542A09" w:rsidP="00CC7CA2">
      <w:pPr>
        <w:pStyle w:val="ListParagraph"/>
        <w:numPr>
          <w:ilvl w:val="1"/>
          <w:numId w:val="22"/>
        </w:numPr>
      </w:pPr>
      <w:r>
        <w:t xml:space="preserve">Select a </w:t>
      </w:r>
      <w:r w:rsidRPr="00542A09">
        <w:rPr>
          <w:b/>
        </w:rPr>
        <w:t>Level</w:t>
      </w:r>
      <w:r w:rsidR="002665BD">
        <w:t xml:space="preserve"> as per your requirement/</w:t>
      </w:r>
      <w:r>
        <w:t>source.</w:t>
      </w:r>
    </w:p>
    <w:p w14:paraId="4693D430" w14:textId="6746EB22" w:rsidR="00542A09" w:rsidRPr="00542A09" w:rsidRDefault="00542A09" w:rsidP="00CC7CA2">
      <w:pPr>
        <w:pStyle w:val="ListParagraph"/>
        <w:numPr>
          <w:ilvl w:val="1"/>
          <w:numId w:val="22"/>
        </w:numPr>
      </w:pPr>
      <w:r>
        <w:t xml:space="preserve">Provide the level </w:t>
      </w:r>
      <w:r>
        <w:rPr>
          <w:b/>
          <w:bCs/>
        </w:rPr>
        <w:t>Description.</w:t>
      </w:r>
    </w:p>
    <w:p w14:paraId="0DB29823" w14:textId="77777777" w:rsidR="002665BD" w:rsidRPr="002665BD" w:rsidRDefault="00542A09" w:rsidP="00CC7CA2">
      <w:pPr>
        <w:pStyle w:val="ListParagraph"/>
        <w:numPr>
          <w:ilvl w:val="1"/>
          <w:numId w:val="22"/>
        </w:numPr>
      </w:pPr>
      <w:r w:rsidRPr="00542A09">
        <w:rPr>
          <w:bCs/>
        </w:rPr>
        <w:lastRenderedPageBreak/>
        <w:t>Fill</w:t>
      </w:r>
      <w:r>
        <w:rPr>
          <w:bCs/>
        </w:rPr>
        <w:t xml:space="preserve"> in the </w:t>
      </w:r>
      <w:r w:rsidRPr="00542A09">
        <w:rPr>
          <w:b/>
          <w:bCs/>
        </w:rPr>
        <w:t>Matching Criteria</w:t>
      </w:r>
      <w:r w:rsidR="002665BD">
        <w:rPr>
          <w:bCs/>
        </w:rPr>
        <w:t xml:space="preserve"> as per requirement/</w:t>
      </w:r>
      <w:r>
        <w:rPr>
          <w:bCs/>
        </w:rPr>
        <w:t xml:space="preserve">source. </w:t>
      </w:r>
    </w:p>
    <w:p w14:paraId="76279332" w14:textId="178334AF" w:rsidR="00542A09" w:rsidRPr="002665BD" w:rsidRDefault="00542A09" w:rsidP="00CC7CA2">
      <w:pPr>
        <w:pStyle w:val="ListParagraph"/>
        <w:numPr>
          <w:ilvl w:val="1"/>
          <w:numId w:val="22"/>
        </w:numPr>
      </w:pPr>
      <w:r>
        <w:rPr>
          <w:bCs/>
        </w:rPr>
        <w:t>Fill in the Software Version, Device Driver, Device Model, File Name and Configuration Contains</w:t>
      </w:r>
      <w:r w:rsidR="002665BD">
        <w:rPr>
          <w:bCs/>
        </w:rPr>
        <w:t xml:space="preserve"> depending on the requirement/source. Fill wildcard * to run for all types or leave it blank. For Drivers select All Drivers to select all drivers.</w:t>
      </w:r>
    </w:p>
    <w:p w14:paraId="2EF93F5D" w14:textId="77777777" w:rsidR="002665BD" w:rsidRPr="002665BD" w:rsidRDefault="002665BD" w:rsidP="00CC7CA2">
      <w:pPr>
        <w:pStyle w:val="ListParagraph"/>
        <w:numPr>
          <w:ilvl w:val="1"/>
          <w:numId w:val="22"/>
        </w:numPr>
      </w:pPr>
      <w:r>
        <w:rPr>
          <w:bCs/>
        </w:rPr>
        <w:t xml:space="preserve">Under </w:t>
      </w:r>
      <w:r w:rsidRPr="002665BD">
        <w:rPr>
          <w:b/>
          <w:bCs/>
        </w:rPr>
        <w:t>Software Vulnerability Information (for Security Risk Level)</w:t>
      </w:r>
      <w:r>
        <w:rPr>
          <w:bCs/>
        </w:rPr>
        <w:t xml:space="preserve"> </w:t>
      </w:r>
    </w:p>
    <w:p w14:paraId="16AAED6C" w14:textId="06A8C8CC" w:rsidR="002665BD" w:rsidRPr="002665BD" w:rsidRDefault="002665BD" w:rsidP="00CC7CA2">
      <w:pPr>
        <w:pStyle w:val="ListParagraph"/>
        <w:numPr>
          <w:ilvl w:val="1"/>
          <w:numId w:val="22"/>
        </w:numPr>
      </w:pPr>
      <w:r>
        <w:rPr>
          <w:bCs/>
        </w:rPr>
        <w:t xml:space="preserve">Fill in the </w:t>
      </w:r>
      <w:r w:rsidRPr="002665BD">
        <w:rPr>
          <w:b/>
          <w:bCs/>
        </w:rPr>
        <w:t>Disclosure Date</w:t>
      </w:r>
      <w:r>
        <w:rPr>
          <w:bCs/>
        </w:rPr>
        <w:t xml:space="preserve"> as per source.</w:t>
      </w:r>
    </w:p>
    <w:p w14:paraId="0445D92A" w14:textId="19812DEB" w:rsidR="002665BD" w:rsidRPr="00CF4F51" w:rsidRDefault="002665BD" w:rsidP="00CC7CA2">
      <w:pPr>
        <w:pStyle w:val="ListParagraph"/>
        <w:numPr>
          <w:ilvl w:val="1"/>
          <w:numId w:val="22"/>
        </w:numPr>
      </w:pPr>
      <w:r>
        <w:rPr>
          <w:bCs/>
        </w:rPr>
        <w:t xml:space="preserve">Mark </w:t>
      </w:r>
      <w:r w:rsidRPr="00CF4F51">
        <w:rPr>
          <w:b/>
          <w:bCs/>
        </w:rPr>
        <w:t>Importance</w:t>
      </w:r>
      <w:r>
        <w:rPr>
          <w:bCs/>
        </w:rPr>
        <w:t xml:space="preserve"> </w:t>
      </w:r>
      <w:r w:rsidR="00CF4F51">
        <w:rPr>
          <w:bCs/>
        </w:rPr>
        <w:t>depending on the priority of handling the device.</w:t>
      </w:r>
    </w:p>
    <w:p w14:paraId="0BCB3FE1" w14:textId="56D45A25" w:rsidR="00CF4F51" w:rsidRPr="00CF4F51" w:rsidRDefault="00CF4F51" w:rsidP="00CC7CA2">
      <w:pPr>
        <w:pStyle w:val="ListParagraph"/>
        <w:numPr>
          <w:ilvl w:val="1"/>
          <w:numId w:val="22"/>
        </w:numPr>
      </w:pPr>
      <w:r>
        <w:rPr>
          <w:bCs/>
        </w:rPr>
        <w:t xml:space="preserve">Give in any unique </w:t>
      </w:r>
      <w:r>
        <w:rPr>
          <w:b/>
          <w:bCs/>
        </w:rPr>
        <w:t>CEV N</w:t>
      </w:r>
      <w:r w:rsidRPr="00CF4F51">
        <w:rPr>
          <w:b/>
          <w:bCs/>
        </w:rPr>
        <w:t>umber</w:t>
      </w:r>
      <w:r>
        <w:rPr>
          <w:bCs/>
        </w:rPr>
        <w:t>. Eg. CEV20180413 (CEVyyyymmdd).</w:t>
      </w:r>
    </w:p>
    <w:p w14:paraId="26CC0166" w14:textId="7B5E6B83" w:rsidR="00CF4F51" w:rsidRPr="00CF4F51" w:rsidRDefault="00CF4F51" w:rsidP="00CC7CA2">
      <w:pPr>
        <w:pStyle w:val="ListParagraph"/>
        <w:numPr>
          <w:ilvl w:val="1"/>
          <w:numId w:val="22"/>
        </w:numPr>
      </w:pPr>
      <w:r>
        <w:rPr>
          <w:bCs/>
        </w:rPr>
        <w:t xml:space="preserve">Click on </w:t>
      </w:r>
      <w:r w:rsidRPr="00CF4F51">
        <w:rPr>
          <w:b/>
          <w:bCs/>
        </w:rPr>
        <w:t>Save</w:t>
      </w:r>
      <w:r>
        <w:rPr>
          <w:bCs/>
        </w:rPr>
        <w:t xml:space="preserve"> to save your Add Level Form.</w:t>
      </w:r>
    </w:p>
    <w:p w14:paraId="5E3D5264" w14:textId="6D1405AA" w:rsidR="00CF4F51" w:rsidRDefault="00CF4F51" w:rsidP="00CC7CA2">
      <w:pPr>
        <w:pStyle w:val="ListParagraph"/>
        <w:ind w:left="1440"/>
      </w:pPr>
      <w:r>
        <w:rPr>
          <w:noProof/>
          <w:lang w:eastAsia="en-US" w:bidi="ar-SA"/>
        </w:rPr>
        <w:drawing>
          <wp:inline distT="0" distB="0" distL="0" distR="0" wp14:anchorId="342A49FD" wp14:editId="55322C24">
            <wp:extent cx="5612130" cy="4036060"/>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036060"/>
                    </a:xfrm>
                    <a:prstGeom prst="rect">
                      <a:avLst/>
                    </a:prstGeom>
                  </pic:spPr>
                </pic:pic>
              </a:graphicData>
            </a:graphic>
          </wp:inline>
        </w:drawing>
      </w:r>
    </w:p>
    <w:p w14:paraId="4BD47F84" w14:textId="4FFEB645" w:rsidR="002325B1" w:rsidRDefault="002325B1" w:rsidP="00CC7CA2">
      <w:pPr>
        <w:pStyle w:val="ListParagraph"/>
        <w:ind w:left="1440"/>
      </w:pPr>
      <w:r>
        <w:rPr>
          <w:noProof/>
          <w:lang w:eastAsia="en-US" w:bidi="ar-SA"/>
        </w:rPr>
        <w:drawing>
          <wp:inline distT="0" distB="0" distL="0" distR="0" wp14:anchorId="79A36395" wp14:editId="365C17BB">
            <wp:extent cx="5612130" cy="24130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413000"/>
                    </a:xfrm>
                    <a:prstGeom prst="rect">
                      <a:avLst/>
                    </a:prstGeom>
                  </pic:spPr>
                </pic:pic>
              </a:graphicData>
            </a:graphic>
          </wp:inline>
        </w:drawing>
      </w:r>
    </w:p>
    <w:p w14:paraId="0AF791FC" w14:textId="77777777" w:rsidR="00CF4F51" w:rsidRDefault="00CF4F51" w:rsidP="00CC7CA2">
      <w:pPr>
        <w:pStyle w:val="ListParagraph"/>
        <w:ind w:left="1440"/>
      </w:pPr>
    </w:p>
    <w:p w14:paraId="5722151D" w14:textId="3570B657" w:rsidR="00CF4F51" w:rsidRDefault="00D53EB4" w:rsidP="00CC7CA2">
      <w:pPr>
        <w:pStyle w:val="Heading2"/>
      </w:pPr>
      <w:bookmarkStart w:id="9" w:name="_Toc513834940"/>
      <w:r>
        <w:t xml:space="preserve">3.2 </w:t>
      </w:r>
      <w:r w:rsidR="003613D7">
        <w:t>Running</w:t>
      </w:r>
      <w:r w:rsidR="00CF4F51">
        <w:t xml:space="preserve"> </w:t>
      </w:r>
      <w:r w:rsidR="00C1651D">
        <w:t>Policy Compliance Check For The Software Levels:</w:t>
      </w:r>
      <w:bookmarkEnd w:id="9"/>
    </w:p>
    <w:p w14:paraId="5F9D7A0E" w14:textId="77777777" w:rsidR="00066640" w:rsidRDefault="00066640" w:rsidP="00BD3B21">
      <w:pPr>
        <w:pStyle w:val="ListParagraph"/>
        <w:numPr>
          <w:ilvl w:val="1"/>
          <w:numId w:val="22"/>
        </w:numPr>
      </w:pPr>
      <w:r>
        <w:t>Log into HPNA with your DS ID (</w:t>
      </w:r>
      <w:hyperlink r:id="rId14" w:history="1">
        <w:r w:rsidRPr="00283CB4">
          <w:rPr>
            <w:rStyle w:val="Hyperlink"/>
          </w:rPr>
          <w:t>https://hpna.admin.cargill.com/</w:t>
        </w:r>
      </w:hyperlink>
      <w:r>
        <w:t xml:space="preserve"> ) ;</w:t>
      </w:r>
    </w:p>
    <w:p w14:paraId="3760447A" w14:textId="05D7F8F9" w:rsidR="00066640" w:rsidRDefault="00066640" w:rsidP="00DC0142">
      <w:pPr>
        <w:pStyle w:val="ListParagraph"/>
        <w:numPr>
          <w:ilvl w:val="1"/>
          <w:numId w:val="22"/>
        </w:numPr>
      </w:pPr>
      <w:r>
        <w:t xml:space="preserve">On top bar, click on Policies </w:t>
      </w:r>
      <w:r>
        <w:sym w:font="Wingdings" w:char="F0E8"/>
      </w:r>
      <w:r w:rsidRPr="0064573D">
        <w:t xml:space="preserve"> </w:t>
      </w:r>
      <w:r>
        <w:t xml:space="preserve">Policy Tasks </w:t>
      </w:r>
      <w:r>
        <w:sym w:font="Wingdings" w:char="F0E8"/>
      </w:r>
      <w:r>
        <w:t xml:space="preserve"> Check Policy Compliance;</w:t>
      </w:r>
    </w:p>
    <w:p w14:paraId="032FCA8D" w14:textId="47973ECF" w:rsidR="00066640" w:rsidRDefault="00066640" w:rsidP="003613D7">
      <w:pPr>
        <w:pStyle w:val="ListParagraph"/>
        <w:numPr>
          <w:ilvl w:val="1"/>
          <w:numId w:val="22"/>
        </w:numPr>
      </w:pPr>
      <w:r>
        <w:t xml:space="preserve">Give a </w:t>
      </w:r>
      <w:r w:rsidRPr="00066640">
        <w:rPr>
          <w:b/>
        </w:rPr>
        <w:t>Task Name</w:t>
      </w:r>
      <w:r>
        <w:t xml:space="preserve"> or let it be the same just add unique key words to recognize later if required.</w:t>
      </w:r>
    </w:p>
    <w:p w14:paraId="1051572E" w14:textId="019FB499" w:rsidR="00066640" w:rsidRDefault="00EA25CE" w:rsidP="00C1651D">
      <w:pPr>
        <w:pStyle w:val="ListParagraph"/>
        <w:numPr>
          <w:ilvl w:val="1"/>
          <w:numId w:val="22"/>
        </w:numPr>
      </w:pPr>
      <w:r>
        <w:t xml:space="preserve">Under </w:t>
      </w:r>
      <w:r w:rsidRPr="00EA25CE">
        <w:rPr>
          <w:b/>
        </w:rPr>
        <w:t>Applies T</w:t>
      </w:r>
      <w:r w:rsidR="00066640" w:rsidRPr="00EA25CE">
        <w:rPr>
          <w:b/>
        </w:rPr>
        <w:t>o</w:t>
      </w:r>
      <w:r>
        <w:t xml:space="preserve">, select the </w:t>
      </w:r>
      <w:r w:rsidRPr="00EA25CE">
        <w:rPr>
          <w:b/>
        </w:rPr>
        <w:t>D</w:t>
      </w:r>
      <w:r w:rsidR="00066640" w:rsidRPr="00EA25CE">
        <w:rPr>
          <w:b/>
        </w:rPr>
        <w:t>evice</w:t>
      </w:r>
      <w:r w:rsidRPr="00EA25CE">
        <w:rPr>
          <w:b/>
        </w:rPr>
        <w:t>/</w:t>
      </w:r>
      <w:r w:rsidR="00066640" w:rsidRPr="00EA25CE">
        <w:rPr>
          <w:b/>
        </w:rPr>
        <w:t>Group</w:t>
      </w:r>
      <w:r w:rsidR="00066640">
        <w:t xml:space="preserve"> and select Inventory (for all devices) or any specific group that is present in HPNA. You can also select individual device.</w:t>
      </w:r>
    </w:p>
    <w:p w14:paraId="66E00668" w14:textId="3B629FCC" w:rsidR="00EA25CE" w:rsidRDefault="00EA25CE" w:rsidP="00CC7CA2">
      <w:pPr>
        <w:pStyle w:val="ListParagraph"/>
        <w:numPr>
          <w:ilvl w:val="1"/>
          <w:numId w:val="22"/>
        </w:numPr>
      </w:pPr>
      <w:r>
        <w:t xml:space="preserve">Select the </w:t>
      </w:r>
      <w:r w:rsidRPr="00EA25CE">
        <w:rPr>
          <w:b/>
        </w:rPr>
        <w:t>Task Priority</w:t>
      </w:r>
      <w:r>
        <w:t>, 1 being the highest.</w:t>
      </w:r>
    </w:p>
    <w:p w14:paraId="51991625" w14:textId="04F6FB14" w:rsidR="00EA25CE" w:rsidRDefault="00EA25CE" w:rsidP="00CC7CA2">
      <w:pPr>
        <w:pStyle w:val="ListParagraph"/>
        <w:numPr>
          <w:ilvl w:val="1"/>
          <w:numId w:val="22"/>
        </w:numPr>
      </w:pPr>
      <w:r>
        <w:t xml:space="preserve">Add </w:t>
      </w:r>
      <w:r w:rsidRPr="00EA25CE">
        <w:rPr>
          <w:b/>
        </w:rPr>
        <w:t>Comments</w:t>
      </w:r>
      <w:r>
        <w:t xml:space="preserve"> if required.</w:t>
      </w:r>
    </w:p>
    <w:p w14:paraId="235FFB8F" w14:textId="77777777" w:rsidR="00EA25CE" w:rsidRDefault="00EA25CE" w:rsidP="00CC7CA2">
      <w:pPr>
        <w:pStyle w:val="ListParagraph"/>
        <w:numPr>
          <w:ilvl w:val="1"/>
          <w:numId w:val="22"/>
        </w:numPr>
      </w:pPr>
      <w:r>
        <w:t xml:space="preserve">Under </w:t>
      </w:r>
      <w:r w:rsidRPr="00EA25CE">
        <w:rPr>
          <w:b/>
        </w:rPr>
        <w:t>Tasks Options</w:t>
      </w:r>
      <w:r>
        <w:t xml:space="preserve">, Let the </w:t>
      </w:r>
      <w:r w:rsidRPr="00EA25CE">
        <w:rPr>
          <w:b/>
        </w:rPr>
        <w:t>Run Mode</w:t>
      </w:r>
      <w:r>
        <w:t xml:space="preserve"> set as parallel. </w:t>
      </w:r>
    </w:p>
    <w:p w14:paraId="78F37CC1" w14:textId="4E98EB8B" w:rsidR="00EA25CE" w:rsidRPr="00EA25CE" w:rsidRDefault="00EA25CE" w:rsidP="00CC7CA2">
      <w:pPr>
        <w:pStyle w:val="ListParagraph"/>
        <w:numPr>
          <w:ilvl w:val="1"/>
          <w:numId w:val="22"/>
        </w:numPr>
      </w:pPr>
      <w:r>
        <w:t xml:space="preserve">In </w:t>
      </w:r>
      <w:r w:rsidRPr="00EA25CE">
        <w:rPr>
          <w:b/>
        </w:rPr>
        <w:t>Actions</w:t>
      </w:r>
      <w:r>
        <w:t xml:space="preserve">, check only the </w:t>
      </w:r>
      <w:r w:rsidRPr="00EA25CE">
        <w:rPr>
          <w:b/>
        </w:rPr>
        <w:t>Check Software Level</w:t>
      </w:r>
      <w:r>
        <w:rPr>
          <w:b/>
        </w:rPr>
        <w:t>.</w:t>
      </w:r>
    </w:p>
    <w:p w14:paraId="5B912503" w14:textId="384D433D" w:rsidR="00EA25CE" w:rsidRDefault="00EA25CE" w:rsidP="00CC7CA2">
      <w:pPr>
        <w:pStyle w:val="ListParagraph"/>
        <w:numPr>
          <w:ilvl w:val="1"/>
          <w:numId w:val="22"/>
        </w:numPr>
      </w:pPr>
      <w:r w:rsidRPr="00EA25CE">
        <w:t xml:space="preserve">You can </w:t>
      </w:r>
      <w:r>
        <w:t xml:space="preserve">use </w:t>
      </w:r>
      <w:r w:rsidRPr="00EA25CE">
        <w:rPr>
          <w:b/>
        </w:rPr>
        <w:t>Scheduling Options</w:t>
      </w:r>
      <w:r>
        <w:t xml:space="preserve"> to schedule the task for a later time or to run it periodically.</w:t>
      </w:r>
    </w:p>
    <w:p w14:paraId="07193F80" w14:textId="4134EC73" w:rsidR="00EA25CE" w:rsidRDefault="00EA25CE" w:rsidP="00CC7CA2">
      <w:pPr>
        <w:pStyle w:val="ListParagraph"/>
        <w:numPr>
          <w:ilvl w:val="1"/>
          <w:numId w:val="22"/>
        </w:numPr>
      </w:pPr>
      <w:r>
        <w:t xml:space="preserve">By using the </w:t>
      </w:r>
      <w:r w:rsidRPr="002325B1">
        <w:rPr>
          <w:b/>
        </w:rPr>
        <w:t>Task Completed Notification</w:t>
      </w:r>
      <w:r>
        <w:t>, you can provide email address, to which a mail would be sent once the task is complete.</w:t>
      </w:r>
      <w:r w:rsidR="002325B1">
        <w:t xml:space="preserve"> If not required, let it be blank.</w:t>
      </w:r>
    </w:p>
    <w:p w14:paraId="26EDF838" w14:textId="427868E9" w:rsidR="002325B1" w:rsidRDefault="002325B1" w:rsidP="00CC7CA2">
      <w:pPr>
        <w:pStyle w:val="ListParagraph"/>
        <w:numPr>
          <w:ilvl w:val="1"/>
          <w:numId w:val="22"/>
        </w:numPr>
      </w:pPr>
      <w:r>
        <w:t xml:space="preserve">You can store a variety of log for this task using the </w:t>
      </w:r>
      <w:r w:rsidRPr="002325B1">
        <w:rPr>
          <w:b/>
        </w:rPr>
        <w:t>Task Logging</w:t>
      </w:r>
      <w:r>
        <w:t xml:space="preserve"> if required, otherwise let it be unchecked.</w:t>
      </w:r>
    </w:p>
    <w:p w14:paraId="0BFAC56B" w14:textId="29F13808" w:rsidR="002325B1" w:rsidRDefault="002325B1" w:rsidP="00CC7CA2">
      <w:pPr>
        <w:pStyle w:val="ListParagraph"/>
        <w:numPr>
          <w:ilvl w:val="1"/>
          <w:numId w:val="22"/>
        </w:numPr>
      </w:pPr>
      <w:r>
        <w:t xml:space="preserve">Select </w:t>
      </w:r>
      <w:r w:rsidRPr="002325B1">
        <w:rPr>
          <w:b/>
        </w:rPr>
        <w:t>Save</w:t>
      </w:r>
      <w:r>
        <w:t xml:space="preserve"> to save and Run the compliance check task.</w:t>
      </w:r>
    </w:p>
    <w:p w14:paraId="0607245F" w14:textId="7846C1A4" w:rsidR="002325B1" w:rsidRDefault="002325B1" w:rsidP="00CC7CA2">
      <w:pPr>
        <w:pStyle w:val="ListParagraph"/>
        <w:ind w:left="1440"/>
      </w:pPr>
      <w:r>
        <w:rPr>
          <w:noProof/>
          <w:lang w:eastAsia="en-US" w:bidi="ar-SA"/>
        </w:rPr>
        <w:drawing>
          <wp:inline distT="0" distB="0" distL="0" distR="0" wp14:anchorId="4D7F9CED" wp14:editId="2CCDC99A">
            <wp:extent cx="5612130" cy="391414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914140"/>
                    </a:xfrm>
                    <a:prstGeom prst="rect">
                      <a:avLst/>
                    </a:prstGeom>
                  </pic:spPr>
                </pic:pic>
              </a:graphicData>
            </a:graphic>
          </wp:inline>
        </w:drawing>
      </w:r>
    </w:p>
    <w:p w14:paraId="6DBBEAB1" w14:textId="2531F03F" w:rsidR="002325B1" w:rsidRDefault="002325B1" w:rsidP="00CC7CA2">
      <w:pPr>
        <w:pStyle w:val="ListParagraph"/>
        <w:ind w:left="1440"/>
      </w:pPr>
      <w:r>
        <w:rPr>
          <w:noProof/>
          <w:lang w:eastAsia="en-US" w:bidi="ar-SA"/>
        </w:rPr>
        <w:lastRenderedPageBreak/>
        <w:drawing>
          <wp:inline distT="0" distB="0" distL="0" distR="0" wp14:anchorId="07DA79C1" wp14:editId="3F2866C1">
            <wp:extent cx="5612130" cy="214058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40585"/>
                    </a:xfrm>
                    <a:prstGeom prst="rect">
                      <a:avLst/>
                    </a:prstGeom>
                  </pic:spPr>
                </pic:pic>
              </a:graphicData>
            </a:graphic>
          </wp:inline>
        </w:drawing>
      </w:r>
    </w:p>
    <w:p w14:paraId="47C74051" w14:textId="77777777" w:rsidR="004B2A79" w:rsidRPr="00EA25CE" w:rsidRDefault="004B2A79" w:rsidP="00CC7CA2">
      <w:pPr>
        <w:pStyle w:val="ListParagraph"/>
        <w:ind w:left="1440"/>
      </w:pPr>
    </w:p>
    <w:p w14:paraId="6FDC1357" w14:textId="70CEBC11" w:rsidR="00CF4F51" w:rsidRDefault="00D53EB4" w:rsidP="00CC7CA2">
      <w:pPr>
        <w:pStyle w:val="Heading2"/>
      </w:pPr>
      <w:bookmarkStart w:id="10" w:name="_Toc513834941"/>
      <w:r>
        <w:t xml:space="preserve">3.3 </w:t>
      </w:r>
      <w:r w:rsidR="004B2A79">
        <w:t>Generat</w:t>
      </w:r>
      <w:r w:rsidR="003613D7">
        <w:t>ing</w:t>
      </w:r>
      <w:r w:rsidR="004B2A79">
        <w:t xml:space="preserve"> Device Software Report</w:t>
      </w:r>
      <w:r w:rsidR="00C1651D">
        <w:t>:</w:t>
      </w:r>
      <w:bookmarkEnd w:id="10"/>
    </w:p>
    <w:p w14:paraId="4DDE5ACB" w14:textId="34B0F32D" w:rsidR="004B2A79" w:rsidRDefault="004B2A79" w:rsidP="00BD3B21">
      <w:pPr>
        <w:pStyle w:val="ListParagraph"/>
        <w:numPr>
          <w:ilvl w:val="1"/>
          <w:numId w:val="22"/>
        </w:numPr>
      </w:pPr>
      <w:r>
        <w:t>Log into HPNA with your DS ID (</w:t>
      </w:r>
      <w:hyperlink r:id="rId17" w:history="1">
        <w:r w:rsidRPr="00283CB4">
          <w:rPr>
            <w:rStyle w:val="Hyperlink"/>
          </w:rPr>
          <w:t>https://hpna.admin.cargill.com/</w:t>
        </w:r>
      </w:hyperlink>
      <w:r>
        <w:t xml:space="preserve"> )</w:t>
      </w:r>
    </w:p>
    <w:p w14:paraId="434A490B" w14:textId="5138BA5C" w:rsidR="004B2A79" w:rsidRDefault="004B2A79" w:rsidP="00DC0142">
      <w:pPr>
        <w:pStyle w:val="ListParagraph"/>
        <w:numPr>
          <w:ilvl w:val="1"/>
          <w:numId w:val="22"/>
        </w:numPr>
      </w:pPr>
      <w:r>
        <w:t xml:space="preserve">On top bar, click on Reports </w:t>
      </w:r>
      <w:r>
        <w:sym w:font="Wingdings" w:char="F0E8"/>
      </w:r>
      <w:r w:rsidRPr="0064573D">
        <w:t xml:space="preserve"> </w:t>
      </w:r>
      <w:r>
        <w:t>Device Software</w:t>
      </w:r>
    </w:p>
    <w:p w14:paraId="4337DD7C" w14:textId="1AC2AF55" w:rsidR="004B2A79" w:rsidRDefault="004B2A79" w:rsidP="003613D7">
      <w:pPr>
        <w:pStyle w:val="ListParagraph"/>
        <w:numPr>
          <w:ilvl w:val="1"/>
          <w:numId w:val="22"/>
        </w:numPr>
      </w:pPr>
      <w:r>
        <w:t xml:space="preserve">A </w:t>
      </w:r>
      <w:r w:rsidRPr="00C17F57">
        <w:rPr>
          <w:b/>
        </w:rPr>
        <w:t>Device Software Report</w:t>
      </w:r>
      <w:r>
        <w:t xml:space="preserve"> will get generated with </w:t>
      </w:r>
      <w:r w:rsidR="00C17F57">
        <w:t xml:space="preserve">device </w:t>
      </w:r>
      <w:r>
        <w:t>details like Hostname, IP, Ven</w:t>
      </w:r>
      <w:r w:rsidR="00C17F57">
        <w:t>dor, Model, Change Date and Software</w:t>
      </w:r>
      <w:r>
        <w:t xml:space="preserve"> Version</w:t>
      </w:r>
      <w:r w:rsidR="00C17F57">
        <w:t>. Identified Software Level, Importance and Comments as defined while creating Software Levels will also be stated in the report.</w:t>
      </w:r>
    </w:p>
    <w:p w14:paraId="39CD1484" w14:textId="45519D48" w:rsidR="00C17F57" w:rsidRDefault="00C17F57" w:rsidP="00C1651D">
      <w:pPr>
        <w:pStyle w:val="ListParagraph"/>
        <w:numPr>
          <w:ilvl w:val="1"/>
          <w:numId w:val="22"/>
        </w:numPr>
      </w:pPr>
      <w:r>
        <w:t xml:space="preserve">You can select/change the </w:t>
      </w:r>
      <w:r w:rsidRPr="00C17F57">
        <w:rPr>
          <w:b/>
        </w:rPr>
        <w:t>Current Working Group</w:t>
      </w:r>
      <w:r>
        <w:t xml:space="preserve"> and </w:t>
      </w:r>
      <w:r w:rsidRPr="00C17F57">
        <w:rPr>
          <w:b/>
        </w:rPr>
        <w:t>Level at or below</w:t>
      </w:r>
      <w:r>
        <w:t xml:space="preserve"> as required. Select Inventory for al</w:t>
      </w:r>
      <w:r w:rsidR="00AD0605">
        <w:t>l devices and Any Level for visibility of the complete report.</w:t>
      </w:r>
    </w:p>
    <w:p w14:paraId="670BA294" w14:textId="6A690F0C" w:rsidR="00AD0605" w:rsidRDefault="00AD0605" w:rsidP="00C1651D">
      <w:pPr>
        <w:pStyle w:val="ListParagraph"/>
        <w:ind w:left="1440"/>
      </w:pPr>
      <w:r>
        <w:rPr>
          <w:noProof/>
          <w:lang w:eastAsia="en-US" w:bidi="ar-SA"/>
        </w:rPr>
        <w:drawing>
          <wp:inline distT="0" distB="0" distL="0" distR="0" wp14:anchorId="5B734255" wp14:editId="574303A7">
            <wp:extent cx="5612130" cy="26289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628900"/>
                    </a:xfrm>
                    <a:prstGeom prst="rect">
                      <a:avLst/>
                    </a:prstGeom>
                  </pic:spPr>
                </pic:pic>
              </a:graphicData>
            </a:graphic>
          </wp:inline>
        </w:drawing>
      </w:r>
    </w:p>
    <w:p w14:paraId="32489BFD" w14:textId="77777777" w:rsidR="003A44FE" w:rsidRDefault="003A44FE" w:rsidP="00CC7CA2">
      <w:pPr>
        <w:pStyle w:val="ListParagraph"/>
        <w:ind w:left="1440"/>
      </w:pPr>
    </w:p>
    <w:p w14:paraId="122A5F45" w14:textId="28A1D85C" w:rsidR="003A44FE" w:rsidRPr="003A44FE" w:rsidRDefault="00D53EB4" w:rsidP="00CC7CA2">
      <w:pPr>
        <w:pStyle w:val="Heading2"/>
      </w:pPr>
      <w:bookmarkStart w:id="11" w:name="_Toc513834942"/>
      <w:r>
        <w:t xml:space="preserve">3.4 </w:t>
      </w:r>
      <w:r w:rsidR="003A44FE">
        <w:t xml:space="preserve">Creating Policy </w:t>
      </w:r>
      <w:r w:rsidR="00C1651D">
        <w:t>To Detect Vulnerabilities On Device Software:</w:t>
      </w:r>
      <w:bookmarkEnd w:id="11"/>
    </w:p>
    <w:p w14:paraId="0418A9EC" w14:textId="77777777" w:rsidR="001B0435" w:rsidRDefault="001B0435" w:rsidP="001B0435">
      <w:pPr>
        <w:pStyle w:val="ListParagraph"/>
        <w:numPr>
          <w:ilvl w:val="1"/>
          <w:numId w:val="22"/>
        </w:numPr>
      </w:pPr>
      <w:bookmarkStart w:id="12" w:name="_Toc513834943"/>
      <w:r>
        <w:t>Log into HPNA with your DS ID (</w:t>
      </w:r>
      <w:hyperlink r:id="rId19" w:history="1">
        <w:r w:rsidRPr="00283CB4">
          <w:rPr>
            <w:rStyle w:val="Hyperlink"/>
          </w:rPr>
          <w:t>https://hpna.admin.cargill.com/</w:t>
        </w:r>
      </w:hyperlink>
      <w:r>
        <w:t xml:space="preserve"> ) ;</w:t>
      </w:r>
    </w:p>
    <w:p w14:paraId="413B7AEE" w14:textId="2F884E25" w:rsidR="001B0435" w:rsidRDefault="001B0435" w:rsidP="001B0435">
      <w:pPr>
        <w:pStyle w:val="ListParagraph"/>
        <w:numPr>
          <w:ilvl w:val="1"/>
          <w:numId w:val="22"/>
        </w:numPr>
      </w:pPr>
      <w:r>
        <w:t>On top bar, click on Policies</w:t>
      </w:r>
      <w:r w:rsidR="006756F9">
        <w:t>.</w:t>
      </w:r>
    </w:p>
    <w:p w14:paraId="7EEEF05E" w14:textId="1ECA6E5D" w:rsidR="006756F9" w:rsidRDefault="006756F9" w:rsidP="001B0435">
      <w:pPr>
        <w:pStyle w:val="ListParagraph"/>
        <w:numPr>
          <w:ilvl w:val="1"/>
          <w:numId w:val="22"/>
        </w:numPr>
      </w:pPr>
      <w:r>
        <w:t xml:space="preserve">To view the policies already created, click on </w:t>
      </w:r>
      <w:r w:rsidRPr="006756F9">
        <w:rPr>
          <w:b/>
        </w:rPr>
        <w:t>Policy List.</w:t>
      </w:r>
    </w:p>
    <w:p w14:paraId="16E15A02" w14:textId="383DA2C0" w:rsidR="006756F9" w:rsidRDefault="006756F9" w:rsidP="001B0435">
      <w:pPr>
        <w:pStyle w:val="ListParagraph"/>
        <w:numPr>
          <w:ilvl w:val="1"/>
          <w:numId w:val="22"/>
        </w:numPr>
      </w:pPr>
      <w:r>
        <w:t xml:space="preserve">To create a new policy, click on the </w:t>
      </w:r>
      <w:r w:rsidRPr="006756F9">
        <w:rPr>
          <w:b/>
        </w:rPr>
        <w:t>New Policy</w:t>
      </w:r>
      <w:r>
        <w:t>.</w:t>
      </w:r>
    </w:p>
    <w:p w14:paraId="65B708B7" w14:textId="44F2845C" w:rsidR="006756F9" w:rsidRDefault="006756F9" w:rsidP="006756F9">
      <w:pPr>
        <w:pStyle w:val="ListParagraph"/>
        <w:numPr>
          <w:ilvl w:val="1"/>
          <w:numId w:val="22"/>
        </w:numPr>
      </w:pPr>
      <w:r>
        <w:lastRenderedPageBreak/>
        <w:t xml:space="preserve">On the form that shows up, enter the name for the new policy. </w:t>
      </w:r>
    </w:p>
    <w:p w14:paraId="446F68D4" w14:textId="399A439E" w:rsidR="009F50E8" w:rsidRDefault="009F50E8" w:rsidP="009F50E8">
      <w:pPr>
        <w:pStyle w:val="ListParagraph"/>
        <w:numPr>
          <w:ilvl w:val="1"/>
          <w:numId w:val="22"/>
        </w:numPr>
      </w:pPr>
      <w:r w:rsidRPr="007C61AA">
        <w:rPr>
          <w:b/>
        </w:rPr>
        <w:t>Policy Description</w:t>
      </w:r>
      <w:r>
        <w:t>: Enter a description of the policy.</w:t>
      </w:r>
    </w:p>
    <w:p w14:paraId="011576D2" w14:textId="62E01ABD" w:rsidR="009F50E8" w:rsidRDefault="009F50E8" w:rsidP="009F50E8">
      <w:pPr>
        <w:pStyle w:val="ListParagraph"/>
        <w:numPr>
          <w:ilvl w:val="1"/>
          <w:numId w:val="22"/>
        </w:numPr>
      </w:pPr>
      <w:r w:rsidRPr="007C61AA">
        <w:rPr>
          <w:b/>
        </w:rPr>
        <w:t>Partition</w:t>
      </w:r>
      <w:r>
        <w:t xml:space="preserve">: Select a Partition from the drop-down menu. (Note: This field is only displayed if you have configured one or more Partitions.) </w:t>
      </w:r>
    </w:p>
    <w:p w14:paraId="2F7BF5AF" w14:textId="119DDC59" w:rsidR="009F50E8" w:rsidRDefault="009F50E8" w:rsidP="009F50E8">
      <w:pPr>
        <w:pStyle w:val="ListParagraph"/>
        <w:numPr>
          <w:ilvl w:val="1"/>
          <w:numId w:val="22"/>
        </w:numPr>
      </w:pPr>
      <w:r w:rsidRPr="007C61AA">
        <w:rPr>
          <w:b/>
        </w:rPr>
        <w:t>Policy Tag</w:t>
      </w:r>
      <w:r>
        <w:t>: Select one of the following options:</w:t>
      </w:r>
    </w:p>
    <w:p w14:paraId="418D1889" w14:textId="77777777" w:rsidR="009F50E8" w:rsidRDefault="009F50E8" w:rsidP="009F50E8">
      <w:pPr>
        <w:pStyle w:val="ListParagraph"/>
        <w:numPr>
          <w:ilvl w:val="2"/>
          <w:numId w:val="22"/>
        </w:numPr>
      </w:pPr>
      <w:r>
        <w:t>General purpose — If you do not want to tag a policy, it is used as a general purpose policy.</w:t>
      </w:r>
    </w:p>
    <w:p w14:paraId="5CF31C91" w14:textId="77777777" w:rsidR="009F50E8" w:rsidRDefault="009F50E8" w:rsidP="009F50E8">
      <w:pPr>
        <w:pStyle w:val="ListParagraph"/>
        <w:numPr>
          <w:ilvl w:val="2"/>
          <w:numId w:val="22"/>
        </w:numPr>
      </w:pPr>
      <w:r>
        <w:t>Existing — Select a tag from the drop-down menu.</w:t>
      </w:r>
    </w:p>
    <w:p w14:paraId="759BD245" w14:textId="77777777" w:rsidR="009F50E8" w:rsidRDefault="009F50E8" w:rsidP="009F50E8">
      <w:pPr>
        <w:pStyle w:val="ListParagraph"/>
        <w:numPr>
          <w:ilvl w:val="2"/>
          <w:numId w:val="22"/>
        </w:numPr>
      </w:pPr>
      <w:r>
        <w:t>New — Create a new policy tag by entering a tag name.</w:t>
      </w:r>
    </w:p>
    <w:p w14:paraId="75DE9AF9" w14:textId="54522382" w:rsidR="009F50E8" w:rsidRDefault="009F50E8" w:rsidP="009F50E8">
      <w:pPr>
        <w:pStyle w:val="ListParagraph"/>
        <w:numPr>
          <w:ilvl w:val="1"/>
          <w:numId w:val="22"/>
        </w:numPr>
      </w:pPr>
      <w:r w:rsidRPr="007C61AA">
        <w:rPr>
          <w:b/>
        </w:rPr>
        <w:t>Scope</w:t>
      </w:r>
      <w:r>
        <w:t>: Select one of the following options:</w:t>
      </w:r>
    </w:p>
    <w:p w14:paraId="77EC30AC" w14:textId="586A0A8F" w:rsidR="009F50E8" w:rsidRDefault="009F50E8" w:rsidP="009F50E8">
      <w:pPr>
        <w:pStyle w:val="ListParagraph"/>
        <w:numPr>
          <w:ilvl w:val="2"/>
          <w:numId w:val="22"/>
        </w:numPr>
      </w:pPr>
      <w:r>
        <w:t xml:space="preserve">Select the device groups to which this policy applies — Use the Device Selector to select groups. </w:t>
      </w:r>
    </w:p>
    <w:p w14:paraId="4B58315B" w14:textId="2C459AAC" w:rsidR="009F50E8" w:rsidRDefault="009F50E8" w:rsidP="009F50E8">
      <w:pPr>
        <w:pStyle w:val="ListParagraph"/>
        <w:numPr>
          <w:ilvl w:val="2"/>
          <w:numId w:val="22"/>
        </w:numPr>
      </w:pPr>
      <w:r>
        <w:t xml:space="preserve">Use filters to define a dynamic policy scope —When defining a policy, you can define the policy scope the same way you define a Dynamic Group. </w:t>
      </w:r>
    </w:p>
    <w:p w14:paraId="116A4C26" w14:textId="67FC261E" w:rsidR="009F50E8" w:rsidRDefault="007C61AA" w:rsidP="009F50E8">
      <w:pPr>
        <w:pStyle w:val="ListParagraph"/>
        <w:numPr>
          <w:ilvl w:val="1"/>
          <w:numId w:val="22"/>
        </w:numPr>
      </w:pPr>
      <w:r w:rsidRPr="007C61AA">
        <w:rPr>
          <w:b/>
        </w:rPr>
        <w:t>B</w:t>
      </w:r>
      <w:r w:rsidR="009F50E8" w:rsidRPr="007C61AA">
        <w:rPr>
          <w:b/>
        </w:rPr>
        <w:t>ut not these devices</w:t>
      </w:r>
      <w:r w:rsidR="009F50E8">
        <w:t>: Enter the IP address or hostname of the device in the right-hand box and then click Add Exception &lt;&lt;. To remove a device, select the IP address or hostname of the device in the left-hand box and click Remove Exception.</w:t>
      </w:r>
    </w:p>
    <w:p w14:paraId="35F80A59" w14:textId="71EE5EC8" w:rsidR="009F50E8" w:rsidRDefault="009F50E8" w:rsidP="009F50E8">
      <w:pPr>
        <w:pStyle w:val="ListParagraph"/>
        <w:numPr>
          <w:ilvl w:val="1"/>
          <w:numId w:val="22"/>
        </w:numPr>
      </w:pPr>
      <w:r w:rsidRPr="007C61AA">
        <w:rPr>
          <w:b/>
        </w:rPr>
        <w:t>Policy Rules</w:t>
      </w:r>
      <w:r>
        <w:t>: The Policy Rules table displays all rules that will be applied by the policy. The policy applies all rules to each saved device selected for this policy.</w:t>
      </w:r>
    </w:p>
    <w:p w14:paraId="03A148C0" w14:textId="26C2CC75" w:rsidR="009F50E8" w:rsidRDefault="009F50E8" w:rsidP="009F50E8">
      <w:pPr>
        <w:pStyle w:val="ListParagraph"/>
        <w:numPr>
          <w:ilvl w:val="1"/>
          <w:numId w:val="22"/>
        </w:numPr>
      </w:pPr>
      <w:r w:rsidRPr="007C61AA">
        <w:rPr>
          <w:b/>
        </w:rPr>
        <w:t>New Rule button</w:t>
      </w:r>
      <w:r>
        <w:t xml:space="preserve">: To create a new rule for this policy, click the New Rule button. The New Rule page opens. </w:t>
      </w:r>
    </w:p>
    <w:p w14:paraId="4A7FC32D" w14:textId="602F75B8" w:rsidR="009F50E8" w:rsidRDefault="009F50E8" w:rsidP="009F50E8">
      <w:pPr>
        <w:pStyle w:val="ListParagraph"/>
        <w:numPr>
          <w:ilvl w:val="1"/>
          <w:numId w:val="22"/>
        </w:numPr>
      </w:pPr>
      <w:r w:rsidRPr="007C61AA">
        <w:rPr>
          <w:b/>
        </w:rPr>
        <w:t>Detailed Description</w:t>
      </w:r>
      <w:r>
        <w:t>: Enter a detailed description of the policy. This field enables you to add a detailed description of the policy.</w:t>
      </w:r>
    </w:p>
    <w:p w14:paraId="226F6A8B" w14:textId="32325DC8" w:rsidR="009F50E8" w:rsidRDefault="009F50E8" w:rsidP="009F50E8">
      <w:pPr>
        <w:pStyle w:val="ListParagraph"/>
        <w:numPr>
          <w:ilvl w:val="1"/>
          <w:numId w:val="22"/>
        </w:numPr>
      </w:pPr>
      <w:r w:rsidRPr="007C61AA">
        <w:rPr>
          <w:b/>
        </w:rPr>
        <w:t>Policy Status</w:t>
      </w:r>
      <w:r>
        <w:t>: Click one of the following options:</w:t>
      </w:r>
    </w:p>
    <w:p w14:paraId="27571E21" w14:textId="77777777" w:rsidR="009F50E8" w:rsidRDefault="009F50E8" w:rsidP="009F50E8">
      <w:pPr>
        <w:pStyle w:val="ListParagraph"/>
        <w:numPr>
          <w:ilvl w:val="2"/>
          <w:numId w:val="22"/>
        </w:numPr>
      </w:pPr>
      <w:r>
        <w:t>Active — Marks the policy active (the default).</w:t>
      </w:r>
    </w:p>
    <w:p w14:paraId="542BA457" w14:textId="4F8FAE80" w:rsidR="009F50E8" w:rsidRDefault="009F50E8" w:rsidP="009F50E8">
      <w:pPr>
        <w:pStyle w:val="ListParagraph"/>
        <w:numPr>
          <w:ilvl w:val="2"/>
          <w:numId w:val="22"/>
        </w:numPr>
      </w:pPr>
      <w:r>
        <w:t>Inactive — Deactivates the policy.</w:t>
      </w:r>
    </w:p>
    <w:p w14:paraId="440A83C2" w14:textId="541A6D70" w:rsidR="009F50E8" w:rsidRDefault="009F50E8" w:rsidP="009F50E8">
      <w:pPr>
        <w:pStyle w:val="ListParagraph"/>
        <w:numPr>
          <w:ilvl w:val="1"/>
          <w:numId w:val="22"/>
        </w:numPr>
      </w:pPr>
      <w:r w:rsidRPr="007C61AA">
        <w:rPr>
          <w:b/>
        </w:rPr>
        <w:t>Additional Policy Fields</w:t>
      </w:r>
      <w:r>
        <w:t>:</w:t>
      </w:r>
    </w:p>
    <w:p w14:paraId="76163C01" w14:textId="75197630" w:rsidR="009F50E8" w:rsidRDefault="009F50E8" w:rsidP="009F50E8">
      <w:pPr>
        <w:pStyle w:val="ListParagraph"/>
        <w:numPr>
          <w:ilvl w:val="1"/>
          <w:numId w:val="22"/>
        </w:numPr>
      </w:pPr>
      <w:r w:rsidRPr="007C61AA">
        <w:rPr>
          <w:b/>
        </w:rPr>
        <w:t>CVE</w:t>
      </w:r>
      <w:r>
        <w:t>: Enter the CVE (Common Vulnerabilities and Exposures) name. CVE is a list of standardized names for vulnerabilities and other information on security exposures.</w:t>
      </w:r>
    </w:p>
    <w:p w14:paraId="4E08F03E" w14:textId="71782234" w:rsidR="009F50E8" w:rsidRDefault="009F50E8" w:rsidP="009F50E8">
      <w:pPr>
        <w:pStyle w:val="ListParagraph"/>
        <w:numPr>
          <w:ilvl w:val="1"/>
          <w:numId w:val="22"/>
        </w:numPr>
      </w:pPr>
      <w:r w:rsidRPr="007C61AA">
        <w:rPr>
          <w:b/>
        </w:rPr>
        <w:t>Vendor Advisory URL</w:t>
      </w:r>
      <w:r>
        <w:t xml:space="preserve">: Enter the URL to an external reference for advisory information on a vulnerability. </w:t>
      </w:r>
    </w:p>
    <w:p w14:paraId="47F55A5B" w14:textId="2B8C39BB" w:rsidR="009F50E8" w:rsidRDefault="00E53B48" w:rsidP="009F50E8">
      <w:pPr>
        <w:pStyle w:val="ListParagraph"/>
        <w:numPr>
          <w:ilvl w:val="1"/>
          <w:numId w:val="22"/>
        </w:numPr>
      </w:pPr>
      <w:r w:rsidRPr="007C61AA">
        <w:rPr>
          <w:b/>
        </w:rPr>
        <w:t>Vendor Solution URL</w:t>
      </w:r>
      <w:r>
        <w:t xml:space="preserve">: </w:t>
      </w:r>
      <w:r w:rsidR="009F50E8">
        <w:t>Enter a URL to an external reference for more information on possible solutions to the vulnerability.</w:t>
      </w:r>
    </w:p>
    <w:p w14:paraId="2A983B1D" w14:textId="4B4F5086" w:rsidR="009F50E8" w:rsidRDefault="00E53B48" w:rsidP="009F50E8">
      <w:pPr>
        <w:pStyle w:val="ListParagraph"/>
        <w:numPr>
          <w:ilvl w:val="1"/>
          <w:numId w:val="22"/>
        </w:numPr>
      </w:pPr>
      <w:r w:rsidRPr="007C61AA">
        <w:rPr>
          <w:b/>
        </w:rPr>
        <w:t>Disclosure Date</w:t>
      </w:r>
      <w:r>
        <w:t xml:space="preserve">: </w:t>
      </w:r>
      <w:r w:rsidR="009F50E8">
        <w:t xml:space="preserve">Enter the date when the software vulnerability was flagged </w:t>
      </w:r>
      <w:r>
        <w:t>in the following format: yyyy-mm</w:t>
      </w:r>
      <w:r w:rsidR="009F50E8">
        <w:t>-dd.</w:t>
      </w:r>
    </w:p>
    <w:p w14:paraId="7C44C5AB" w14:textId="77777777" w:rsidR="00E331FD" w:rsidRDefault="00E53B48" w:rsidP="00E331FD">
      <w:pPr>
        <w:pStyle w:val="ListParagraph"/>
        <w:numPr>
          <w:ilvl w:val="1"/>
          <w:numId w:val="22"/>
        </w:numPr>
      </w:pPr>
      <w:r w:rsidRPr="007C61AA">
        <w:rPr>
          <w:b/>
        </w:rPr>
        <w:t>Solution</w:t>
      </w:r>
      <w:r>
        <w:t xml:space="preserve">: </w:t>
      </w:r>
      <w:r w:rsidR="009F50E8">
        <w:t>Enter detailed solution information.</w:t>
      </w:r>
    </w:p>
    <w:p w14:paraId="03CC40B6" w14:textId="77777777" w:rsidR="00E331FD" w:rsidRDefault="00E331FD" w:rsidP="00E331FD">
      <w:pPr>
        <w:pStyle w:val="ListParagraph"/>
        <w:ind w:left="1440"/>
      </w:pPr>
    </w:p>
    <w:p w14:paraId="1EE49045" w14:textId="75602EEC" w:rsidR="00E331FD" w:rsidRPr="00E331FD" w:rsidRDefault="00E331FD" w:rsidP="00E331FD">
      <w:r w:rsidRPr="00E331FD">
        <w:rPr>
          <w:b/>
        </w:rPr>
        <w:t xml:space="preserve">When you click the New Rule button, a new form with the below fields appears: </w:t>
      </w:r>
    </w:p>
    <w:p w14:paraId="370B612D" w14:textId="305A10D8" w:rsidR="00E331FD" w:rsidRDefault="00E331FD" w:rsidP="00E331FD">
      <w:pPr>
        <w:pStyle w:val="ListParagraph"/>
        <w:numPr>
          <w:ilvl w:val="1"/>
          <w:numId w:val="22"/>
        </w:numPr>
      </w:pPr>
      <w:r w:rsidRPr="00E331FD">
        <w:rPr>
          <w:b/>
        </w:rPr>
        <w:t>Rule Name:</w:t>
      </w:r>
      <w:r>
        <w:t xml:space="preserve"> Enter the rule name.</w:t>
      </w:r>
    </w:p>
    <w:p w14:paraId="4A9BBB90" w14:textId="136E269E" w:rsidR="00E331FD" w:rsidRDefault="00E331FD" w:rsidP="00E331FD">
      <w:pPr>
        <w:pStyle w:val="ListParagraph"/>
        <w:numPr>
          <w:ilvl w:val="1"/>
          <w:numId w:val="22"/>
        </w:numPr>
      </w:pPr>
      <w:r w:rsidRPr="00E331FD">
        <w:rPr>
          <w:b/>
        </w:rPr>
        <w:lastRenderedPageBreak/>
        <w:t>Rule Type:</w:t>
      </w:r>
      <w:r>
        <w:t xml:space="preserve"> Select a rule type. For example, you can define a rule based on the configuration text or data model elements pulled from configuration text of the selected device(s). Options include:</w:t>
      </w:r>
    </w:p>
    <w:p w14:paraId="24A90762" w14:textId="77777777" w:rsidR="00E331FD" w:rsidRDefault="00E331FD" w:rsidP="00E331FD">
      <w:pPr>
        <w:pStyle w:val="ListParagraph"/>
        <w:numPr>
          <w:ilvl w:val="2"/>
          <w:numId w:val="22"/>
        </w:numPr>
      </w:pPr>
      <w:r>
        <w:t>Configuration — If selected, the configuration rule checks to see if the selected device(s) configuration text is in compliance with the current configuration rule.</w:t>
      </w:r>
    </w:p>
    <w:p w14:paraId="2351E8F5" w14:textId="4793E578" w:rsidR="00E331FD" w:rsidRDefault="00E331FD" w:rsidP="00E331FD">
      <w:pPr>
        <w:pStyle w:val="ListParagraph"/>
        <w:numPr>
          <w:ilvl w:val="2"/>
          <w:numId w:val="22"/>
        </w:numPr>
      </w:pPr>
      <w:r>
        <w:t xml:space="preserve">Diagnostics — If selected, the rule checks to see if the selected device(s) Diagnostic text is in compliance with current Diagnostic rule. </w:t>
      </w:r>
    </w:p>
    <w:p w14:paraId="619CDFCC" w14:textId="77777777" w:rsidR="00943A95" w:rsidRDefault="00E331FD" w:rsidP="000562A5">
      <w:pPr>
        <w:pStyle w:val="ListParagraph"/>
        <w:numPr>
          <w:ilvl w:val="2"/>
          <w:numId w:val="22"/>
        </w:numPr>
      </w:pPr>
      <w:r>
        <w:t xml:space="preserve">Software — If selected, the rule checks to see if the selected device(s) are in compliance with the current software rule. </w:t>
      </w:r>
    </w:p>
    <w:p w14:paraId="3E323071" w14:textId="5A428F77" w:rsidR="00E331FD" w:rsidRDefault="00E331FD" w:rsidP="00943A95">
      <w:pPr>
        <w:pStyle w:val="ListParagraph"/>
        <w:numPr>
          <w:ilvl w:val="1"/>
          <w:numId w:val="22"/>
        </w:numPr>
      </w:pPr>
      <w:r w:rsidRPr="00943A95">
        <w:rPr>
          <w:b/>
        </w:rPr>
        <w:t>Rule Description:</w:t>
      </w:r>
      <w:r>
        <w:t xml:space="preserve"> Enter a description of the rule.</w:t>
      </w:r>
    </w:p>
    <w:p w14:paraId="2679251C" w14:textId="2A9777D6" w:rsidR="00E331FD" w:rsidRDefault="00E331FD" w:rsidP="00E331FD">
      <w:pPr>
        <w:pStyle w:val="ListParagraph"/>
        <w:numPr>
          <w:ilvl w:val="1"/>
          <w:numId w:val="22"/>
        </w:numPr>
      </w:pPr>
      <w:r>
        <w:t>Applies to devices with these drivers:</w:t>
      </w:r>
    </w:p>
    <w:p w14:paraId="378158C1" w14:textId="743CA460" w:rsidR="00E331FD" w:rsidRDefault="00E331FD" w:rsidP="00943A95">
      <w:pPr>
        <w:pStyle w:val="ListParagraph"/>
        <w:numPr>
          <w:ilvl w:val="1"/>
          <w:numId w:val="22"/>
        </w:numPr>
      </w:pPr>
      <w:r w:rsidRPr="00943A95">
        <w:rPr>
          <w:b/>
        </w:rPr>
        <w:t>All Device Families:</w:t>
      </w:r>
      <w:r>
        <w:t xml:space="preserve"> Click the radio button if you want to apply the rule to all device families. By default, NA parses configuration and device information into normalized elements for its data model. </w:t>
      </w:r>
    </w:p>
    <w:p w14:paraId="7836C285" w14:textId="670CC71D" w:rsidR="00E331FD" w:rsidRDefault="00E331FD" w:rsidP="00E331FD">
      <w:pPr>
        <w:pStyle w:val="ListParagraph"/>
        <w:numPr>
          <w:ilvl w:val="1"/>
          <w:numId w:val="22"/>
        </w:numPr>
      </w:pPr>
      <w:r w:rsidRPr="00943A95">
        <w:rPr>
          <w:b/>
        </w:rPr>
        <w:t>Device Fa</w:t>
      </w:r>
      <w:r w:rsidR="00943A95" w:rsidRPr="00943A95">
        <w:rPr>
          <w:b/>
        </w:rPr>
        <w:t>mily:</w:t>
      </w:r>
      <w:r w:rsidR="00943A95">
        <w:t xml:space="preserve"> </w:t>
      </w:r>
      <w:r>
        <w:t>Select the device family to which the rule applies from the drop-down menu, for example BayStack, Cisco IOS or Nortel ASF. Select one of the following options:</w:t>
      </w:r>
    </w:p>
    <w:p w14:paraId="67D1636C" w14:textId="77777777" w:rsidR="00E331FD" w:rsidRDefault="00E331FD" w:rsidP="00943A95">
      <w:pPr>
        <w:pStyle w:val="ListParagraph"/>
        <w:numPr>
          <w:ilvl w:val="2"/>
          <w:numId w:val="22"/>
        </w:numPr>
      </w:pPr>
      <w:r>
        <w:t>All applicable drivers — If checked (the default), NA chooses all applicable drivers. Keep in mind that a rule applies only to devices that are assigned a specific driver.</w:t>
      </w:r>
    </w:p>
    <w:p w14:paraId="66E010DB" w14:textId="77777777" w:rsidR="00E331FD" w:rsidRDefault="00E331FD" w:rsidP="00943A95">
      <w:pPr>
        <w:pStyle w:val="ListParagraph"/>
        <w:numPr>
          <w:ilvl w:val="2"/>
          <w:numId w:val="22"/>
        </w:numPr>
      </w:pPr>
      <w:r>
        <w:t>Select specific drivers — If checked, select one or more drivers from the list. Keep in mind that a configuration rule applies only to the configuration for devices that are assigned a specific driver.</w:t>
      </w:r>
    </w:p>
    <w:p w14:paraId="3CF38D9B" w14:textId="57A080DE" w:rsidR="00E331FD" w:rsidRDefault="00943A95" w:rsidP="00E331FD">
      <w:pPr>
        <w:pStyle w:val="ListParagraph"/>
        <w:numPr>
          <w:ilvl w:val="1"/>
          <w:numId w:val="22"/>
        </w:numPr>
      </w:pPr>
      <w:r w:rsidRPr="00943A95">
        <w:rPr>
          <w:b/>
        </w:rPr>
        <w:t xml:space="preserve">Define Text Block: </w:t>
      </w:r>
      <w:r w:rsidR="00E331FD">
        <w:t>Enables you to set text blocks to be used by configuration block conditions. If you select the Set Text Blocks option, the Block Start Pattern and the Block End Pattern fields are displayed.</w:t>
      </w:r>
    </w:p>
    <w:p w14:paraId="23FE2F93" w14:textId="0D7BF8DB" w:rsidR="00E331FD" w:rsidRDefault="00943A95" w:rsidP="00943A95">
      <w:pPr>
        <w:pStyle w:val="ListParagraph"/>
        <w:numPr>
          <w:ilvl w:val="1"/>
          <w:numId w:val="22"/>
        </w:numPr>
      </w:pPr>
      <w:r w:rsidRPr="00943A95">
        <w:rPr>
          <w:b/>
        </w:rPr>
        <w:t>Rule Conditions:</w:t>
      </w:r>
      <w:r>
        <w:t xml:space="preserve"> </w:t>
      </w:r>
      <w:r w:rsidR="00E331FD">
        <w:t>Select one or more conditions from the drop-down menu, for example Config Text, Flash Memory, and Host Name.</w:t>
      </w:r>
    </w:p>
    <w:p w14:paraId="6973EF4B" w14:textId="77777777" w:rsidR="00E331FD" w:rsidRDefault="00E331FD" w:rsidP="00E331FD">
      <w:pPr>
        <w:pStyle w:val="ListParagraph"/>
        <w:numPr>
          <w:ilvl w:val="1"/>
          <w:numId w:val="22"/>
        </w:numPr>
      </w:pPr>
      <w:r>
        <w:t>Click the Reset Expression button to reset the expression to the default.</w:t>
      </w:r>
    </w:p>
    <w:p w14:paraId="1FB008BC" w14:textId="0F07DA9F" w:rsidR="00E331FD" w:rsidRDefault="000562A5" w:rsidP="00E331FD">
      <w:pPr>
        <w:pStyle w:val="ListParagraph"/>
        <w:numPr>
          <w:ilvl w:val="1"/>
          <w:numId w:val="22"/>
        </w:numPr>
      </w:pPr>
      <w:r w:rsidRPr="000562A5">
        <w:rPr>
          <w:b/>
        </w:rPr>
        <w:t>Importance</w:t>
      </w:r>
      <w:r>
        <w:t xml:space="preserve">: </w:t>
      </w:r>
      <w:r w:rsidR="00E331FD">
        <w:t>Select the importance level. This indicates the non-compliance risk rating for the policy rule. Options include:</w:t>
      </w:r>
    </w:p>
    <w:p w14:paraId="3F4BCAC5" w14:textId="77777777" w:rsidR="00E331FD" w:rsidRDefault="00E331FD" w:rsidP="000562A5">
      <w:pPr>
        <w:pStyle w:val="ListParagraph"/>
        <w:numPr>
          <w:ilvl w:val="2"/>
          <w:numId w:val="22"/>
        </w:numPr>
      </w:pPr>
      <w:r>
        <w:t>Informational — Events that typically do not require a response.</w:t>
      </w:r>
    </w:p>
    <w:p w14:paraId="59AEC36D" w14:textId="77777777" w:rsidR="00E331FD" w:rsidRDefault="00E331FD" w:rsidP="000562A5">
      <w:pPr>
        <w:pStyle w:val="ListParagraph"/>
        <w:numPr>
          <w:ilvl w:val="2"/>
          <w:numId w:val="22"/>
        </w:numPr>
      </w:pPr>
      <w:r>
        <w:t>Low — Events that may require a response as time permits.</w:t>
      </w:r>
    </w:p>
    <w:p w14:paraId="208C20F7" w14:textId="77777777" w:rsidR="00E331FD" w:rsidRDefault="00E331FD" w:rsidP="000562A5">
      <w:pPr>
        <w:pStyle w:val="ListParagraph"/>
        <w:numPr>
          <w:ilvl w:val="2"/>
          <w:numId w:val="22"/>
        </w:numPr>
      </w:pPr>
      <w:r>
        <w:t>Medium — Events that require a timely response, typically within 72 hours (the default).</w:t>
      </w:r>
    </w:p>
    <w:p w14:paraId="3AD95A94" w14:textId="77777777" w:rsidR="00E331FD" w:rsidRDefault="00E331FD" w:rsidP="000562A5">
      <w:pPr>
        <w:pStyle w:val="ListParagraph"/>
        <w:numPr>
          <w:ilvl w:val="2"/>
          <w:numId w:val="22"/>
        </w:numPr>
      </w:pPr>
      <w:r>
        <w:t>High — Events that require an urgent response, typically within 24 hours.</w:t>
      </w:r>
    </w:p>
    <w:p w14:paraId="3F74B81B" w14:textId="77777777" w:rsidR="00E331FD" w:rsidRDefault="00E331FD" w:rsidP="000562A5">
      <w:pPr>
        <w:pStyle w:val="ListParagraph"/>
        <w:numPr>
          <w:ilvl w:val="2"/>
          <w:numId w:val="22"/>
        </w:numPr>
      </w:pPr>
      <w:r>
        <w:t>Critical — Events that require an immediate response.</w:t>
      </w:r>
    </w:p>
    <w:p w14:paraId="7BC7C390" w14:textId="24BA513A" w:rsidR="00E331FD" w:rsidRDefault="000562A5" w:rsidP="00E331FD">
      <w:pPr>
        <w:pStyle w:val="ListParagraph"/>
        <w:numPr>
          <w:ilvl w:val="1"/>
          <w:numId w:val="22"/>
        </w:numPr>
      </w:pPr>
      <w:r w:rsidRPr="000562A5">
        <w:rPr>
          <w:b/>
        </w:rPr>
        <w:t xml:space="preserve">Detailed Description: </w:t>
      </w:r>
      <w:r w:rsidR="00E331FD">
        <w:t>Enter a description of the rule.</w:t>
      </w:r>
    </w:p>
    <w:p w14:paraId="39A670C3" w14:textId="0CA35504" w:rsidR="00E331FD" w:rsidRDefault="000562A5" w:rsidP="00E331FD">
      <w:pPr>
        <w:pStyle w:val="ListParagraph"/>
        <w:numPr>
          <w:ilvl w:val="1"/>
          <w:numId w:val="22"/>
        </w:numPr>
      </w:pPr>
      <w:r w:rsidRPr="000562A5">
        <w:rPr>
          <w:b/>
        </w:rPr>
        <w:t>Rule Exceptions:</w:t>
      </w:r>
      <w:r>
        <w:t xml:space="preserve"> </w:t>
      </w:r>
      <w:r w:rsidR="00E331FD">
        <w:t>Displays a list of rule exceptions, if applicable.</w:t>
      </w:r>
    </w:p>
    <w:p w14:paraId="4140AFA6" w14:textId="7EEA0212" w:rsidR="00E331FD" w:rsidRDefault="00E331FD" w:rsidP="00E331FD">
      <w:pPr>
        <w:pStyle w:val="ListParagraph"/>
        <w:numPr>
          <w:ilvl w:val="1"/>
          <w:numId w:val="22"/>
        </w:numPr>
      </w:pPr>
      <w:r>
        <w:t>To add an Exception Rule, click the New Exception link. The</w:t>
      </w:r>
      <w:r w:rsidR="000562A5">
        <w:t xml:space="preserve"> New Rule Exception page opens.</w:t>
      </w:r>
    </w:p>
    <w:p w14:paraId="699F3FBB" w14:textId="28458BD0" w:rsidR="00E331FD" w:rsidRDefault="000562A5" w:rsidP="00E331FD">
      <w:pPr>
        <w:pStyle w:val="ListParagraph"/>
        <w:numPr>
          <w:ilvl w:val="1"/>
          <w:numId w:val="22"/>
        </w:numPr>
      </w:pPr>
      <w:r w:rsidRPr="000562A5">
        <w:rPr>
          <w:b/>
        </w:rPr>
        <w:lastRenderedPageBreak/>
        <w:t>Auto-Remediation Scripts:</w:t>
      </w:r>
      <w:r>
        <w:t xml:space="preserve"> </w:t>
      </w:r>
      <w:r w:rsidR="00E331FD">
        <w:t>The Auto-remediation pop-up window accesses the data on the Policy Rule page to show variable mappings, generate sample code, and validate the script before it is saved.</w:t>
      </w:r>
    </w:p>
    <w:p w14:paraId="5275C1FB" w14:textId="13221293" w:rsidR="00E331FD" w:rsidRDefault="00E331FD" w:rsidP="000562A5">
      <w:pPr>
        <w:pStyle w:val="ListParagraph"/>
        <w:numPr>
          <w:ilvl w:val="1"/>
          <w:numId w:val="22"/>
        </w:numPr>
      </w:pPr>
      <w:r>
        <w:t>Click the Save button to save the rule, or the Save And Add Another button to save the current rule and add a new one.</w:t>
      </w:r>
    </w:p>
    <w:p w14:paraId="534CE655" w14:textId="44AB2F47" w:rsidR="00E52007" w:rsidRDefault="00E52007" w:rsidP="00E52007">
      <w:pPr>
        <w:pStyle w:val="ListParagraph"/>
        <w:ind w:left="1440"/>
      </w:pPr>
      <w:r>
        <w:rPr>
          <w:noProof/>
          <w:lang w:eastAsia="en-US" w:bidi="ar-SA"/>
        </w:rPr>
        <w:drawing>
          <wp:inline distT="0" distB="0" distL="0" distR="0" wp14:anchorId="764187B6" wp14:editId="7BCEDDEF">
            <wp:extent cx="5612130" cy="2392045"/>
            <wp:effectExtent l="0" t="0" r="762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392045"/>
                    </a:xfrm>
                    <a:prstGeom prst="rect">
                      <a:avLst/>
                    </a:prstGeom>
                  </pic:spPr>
                </pic:pic>
              </a:graphicData>
            </a:graphic>
          </wp:inline>
        </w:drawing>
      </w:r>
    </w:p>
    <w:p w14:paraId="4A250951" w14:textId="1760D6AB" w:rsidR="00E52007" w:rsidRDefault="00E52007" w:rsidP="00E52007">
      <w:pPr>
        <w:pStyle w:val="ListParagraph"/>
        <w:ind w:left="1440"/>
      </w:pPr>
      <w:r>
        <w:rPr>
          <w:noProof/>
          <w:lang w:eastAsia="en-US" w:bidi="ar-SA"/>
        </w:rPr>
        <w:drawing>
          <wp:inline distT="0" distB="0" distL="0" distR="0" wp14:anchorId="791809F3" wp14:editId="5F996BF8">
            <wp:extent cx="5612130" cy="251904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519045"/>
                    </a:xfrm>
                    <a:prstGeom prst="rect">
                      <a:avLst/>
                    </a:prstGeom>
                  </pic:spPr>
                </pic:pic>
              </a:graphicData>
            </a:graphic>
          </wp:inline>
        </w:drawing>
      </w:r>
    </w:p>
    <w:p w14:paraId="1BCFF332" w14:textId="67370F6B" w:rsidR="00E52007" w:rsidRDefault="00E52007" w:rsidP="00E52007">
      <w:pPr>
        <w:pStyle w:val="ListParagraph"/>
        <w:ind w:left="1440"/>
      </w:pPr>
      <w:r>
        <w:rPr>
          <w:noProof/>
          <w:lang w:eastAsia="en-US" w:bidi="ar-SA"/>
        </w:rPr>
        <w:drawing>
          <wp:inline distT="0" distB="0" distL="0" distR="0" wp14:anchorId="46575CFA" wp14:editId="55CF1D13">
            <wp:extent cx="5612130" cy="236474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364740"/>
                    </a:xfrm>
                    <a:prstGeom prst="rect">
                      <a:avLst/>
                    </a:prstGeom>
                  </pic:spPr>
                </pic:pic>
              </a:graphicData>
            </a:graphic>
          </wp:inline>
        </w:drawing>
      </w:r>
    </w:p>
    <w:p w14:paraId="1D2F4B53" w14:textId="24C7CDF7" w:rsidR="000562A5" w:rsidRPr="009860CE" w:rsidRDefault="000562A5" w:rsidP="009860CE">
      <w:pPr>
        <w:rPr>
          <w:b/>
        </w:rPr>
      </w:pPr>
      <w:r w:rsidRPr="009860CE">
        <w:rPr>
          <w:b/>
        </w:rPr>
        <w:lastRenderedPageBreak/>
        <w:t xml:space="preserve">When the New Exception link is clicked, a new page opens, where </w:t>
      </w:r>
      <w:r w:rsidR="009860CE" w:rsidRPr="009860CE">
        <w:rPr>
          <w:b/>
        </w:rPr>
        <w:t xml:space="preserve">the below fields appear: </w:t>
      </w:r>
    </w:p>
    <w:p w14:paraId="160E26B1" w14:textId="1DDB7D10" w:rsidR="009860CE" w:rsidRDefault="009860CE" w:rsidP="009860CE">
      <w:pPr>
        <w:pStyle w:val="ListParagraph"/>
        <w:numPr>
          <w:ilvl w:val="1"/>
          <w:numId w:val="22"/>
        </w:numPr>
      </w:pPr>
      <w:r w:rsidRPr="00007366">
        <w:rPr>
          <w:b/>
        </w:rPr>
        <w:t>Device:</w:t>
      </w:r>
      <w:r>
        <w:t xml:space="preserve"> Enter the IP address or hostname of the device to which this exception rule applies.</w:t>
      </w:r>
    </w:p>
    <w:p w14:paraId="556C85D4" w14:textId="6C578254" w:rsidR="009860CE" w:rsidRDefault="009860CE" w:rsidP="00007366">
      <w:pPr>
        <w:pStyle w:val="ListParagraph"/>
        <w:numPr>
          <w:ilvl w:val="1"/>
          <w:numId w:val="22"/>
        </w:numPr>
      </w:pPr>
      <w:r w:rsidRPr="00007366">
        <w:rPr>
          <w:b/>
        </w:rPr>
        <w:t>Expires on:</w:t>
      </w:r>
      <w:r>
        <w:t xml:space="preserve"> If checked, choose the month, day, year, hour, and minute after which this exception is disregarded by the rule. </w:t>
      </w:r>
    </w:p>
    <w:p w14:paraId="4276E743" w14:textId="4B45D7B4" w:rsidR="009860CE" w:rsidRDefault="009860CE" w:rsidP="00007366">
      <w:pPr>
        <w:pStyle w:val="ListParagraph"/>
        <w:numPr>
          <w:ilvl w:val="1"/>
          <w:numId w:val="22"/>
        </w:numPr>
      </w:pPr>
      <w:r w:rsidRPr="00007366">
        <w:rPr>
          <w:b/>
        </w:rPr>
        <w:t>Ignore text matching this pattern when checking the configuration rule</w:t>
      </w:r>
      <w:r w:rsidR="00007366" w:rsidRPr="00007366">
        <w:rPr>
          <w:b/>
        </w:rPr>
        <w:t xml:space="preserve">: </w:t>
      </w:r>
      <w:r>
        <w:t>If checked, enter text. All text in a device’s configuration that matches the text you entered is not subject to this configuration rule.</w:t>
      </w:r>
    </w:p>
    <w:p w14:paraId="3457BBAE" w14:textId="3EAF7CEE" w:rsidR="009860CE" w:rsidRDefault="009860CE" w:rsidP="00007366">
      <w:pPr>
        <w:pStyle w:val="ListParagraph"/>
        <w:numPr>
          <w:ilvl w:val="1"/>
          <w:numId w:val="22"/>
        </w:numPr>
      </w:pPr>
      <w:r w:rsidRPr="00007366">
        <w:rPr>
          <w:b/>
        </w:rPr>
        <w:t>Ignore this device entirely when checking the configuration rule</w:t>
      </w:r>
      <w:r w:rsidR="00007366" w:rsidRPr="00007366">
        <w:rPr>
          <w:b/>
        </w:rPr>
        <w:t>:</w:t>
      </w:r>
      <w:r w:rsidR="00007366">
        <w:t xml:space="preserve"> </w:t>
      </w:r>
      <w:r>
        <w:t>If checked, NA skips this device when checking the configuration rule.</w:t>
      </w:r>
    </w:p>
    <w:p w14:paraId="059B506D" w14:textId="653C34FE" w:rsidR="00E52007" w:rsidRDefault="00E52007" w:rsidP="00E52007">
      <w:pPr>
        <w:pStyle w:val="ListParagraph"/>
        <w:ind w:left="1440"/>
      </w:pPr>
      <w:r>
        <w:rPr>
          <w:noProof/>
          <w:lang w:eastAsia="en-US" w:bidi="ar-SA"/>
        </w:rPr>
        <w:drawing>
          <wp:inline distT="0" distB="0" distL="0" distR="0" wp14:anchorId="51C9EFFB" wp14:editId="561F8229">
            <wp:extent cx="5612130" cy="1978660"/>
            <wp:effectExtent l="0" t="0" r="762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978660"/>
                    </a:xfrm>
                    <a:prstGeom prst="rect">
                      <a:avLst/>
                    </a:prstGeom>
                  </pic:spPr>
                </pic:pic>
              </a:graphicData>
            </a:graphic>
          </wp:inline>
        </w:drawing>
      </w:r>
    </w:p>
    <w:p w14:paraId="11D13391" w14:textId="21FE823C" w:rsidR="00E52007" w:rsidRDefault="00E52007" w:rsidP="00E52007">
      <w:pPr>
        <w:pStyle w:val="ListParagraph"/>
        <w:ind w:left="1440"/>
      </w:pPr>
      <w:r>
        <w:rPr>
          <w:noProof/>
          <w:lang w:eastAsia="en-US" w:bidi="ar-SA"/>
        </w:rPr>
        <w:drawing>
          <wp:inline distT="0" distB="0" distL="0" distR="0" wp14:anchorId="3BD6FD1B" wp14:editId="38BBC6AB">
            <wp:extent cx="5612130" cy="2950845"/>
            <wp:effectExtent l="0" t="0" r="762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950845"/>
                    </a:xfrm>
                    <a:prstGeom prst="rect">
                      <a:avLst/>
                    </a:prstGeom>
                  </pic:spPr>
                </pic:pic>
              </a:graphicData>
            </a:graphic>
          </wp:inline>
        </w:drawing>
      </w:r>
    </w:p>
    <w:p w14:paraId="16C1608C" w14:textId="3817F2D1" w:rsidR="00E52007" w:rsidRDefault="00E52007" w:rsidP="00E52007">
      <w:pPr>
        <w:pStyle w:val="ListParagraph"/>
        <w:ind w:left="1440"/>
      </w:pPr>
      <w:r>
        <w:rPr>
          <w:noProof/>
          <w:lang w:eastAsia="en-US" w:bidi="ar-SA"/>
        </w:rPr>
        <w:drawing>
          <wp:inline distT="0" distB="0" distL="0" distR="0" wp14:anchorId="09CB182B" wp14:editId="237DDB86">
            <wp:extent cx="5612130" cy="608965"/>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608965"/>
                    </a:xfrm>
                    <a:prstGeom prst="rect">
                      <a:avLst/>
                    </a:prstGeom>
                  </pic:spPr>
                </pic:pic>
              </a:graphicData>
            </a:graphic>
          </wp:inline>
        </w:drawing>
      </w:r>
    </w:p>
    <w:p w14:paraId="26CC9371" w14:textId="77777777" w:rsidR="006756F9" w:rsidRDefault="006756F9" w:rsidP="00007366"/>
    <w:p w14:paraId="48DA10E3" w14:textId="07C4AFC5" w:rsidR="003A44FE" w:rsidRDefault="00D53EB4" w:rsidP="00CC7CA2">
      <w:pPr>
        <w:pStyle w:val="Heading2"/>
      </w:pPr>
      <w:r>
        <w:lastRenderedPageBreak/>
        <w:t xml:space="preserve">3.5 </w:t>
      </w:r>
      <w:r w:rsidR="003A44FE">
        <w:t xml:space="preserve">Running </w:t>
      </w:r>
      <w:r w:rsidR="001B0435">
        <w:t>the</w:t>
      </w:r>
      <w:r w:rsidR="00C1651D">
        <w:t xml:space="preserve"> </w:t>
      </w:r>
      <w:r w:rsidR="003A44FE">
        <w:t xml:space="preserve">Compliance </w:t>
      </w:r>
      <w:r w:rsidR="00C1651D">
        <w:t>Check:</w:t>
      </w:r>
      <w:bookmarkEnd w:id="12"/>
    </w:p>
    <w:p w14:paraId="13E1E5F1" w14:textId="77777777" w:rsidR="000562A5" w:rsidRDefault="000562A5" w:rsidP="000562A5">
      <w:pPr>
        <w:pStyle w:val="ListParagraph"/>
        <w:numPr>
          <w:ilvl w:val="1"/>
          <w:numId w:val="22"/>
        </w:numPr>
      </w:pPr>
      <w:r>
        <w:t>Log into HPNA with your DS ID (</w:t>
      </w:r>
      <w:hyperlink r:id="rId26" w:history="1">
        <w:r w:rsidRPr="00283CB4">
          <w:rPr>
            <w:rStyle w:val="Hyperlink"/>
          </w:rPr>
          <w:t>https://hpna.admin.cargill.com/</w:t>
        </w:r>
      </w:hyperlink>
      <w:r>
        <w:t xml:space="preserve"> ) ;</w:t>
      </w:r>
    </w:p>
    <w:p w14:paraId="5C3EFD9B" w14:textId="77777777" w:rsidR="000562A5" w:rsidRDefault="000562A5" w:rsidP="000562A5">
      <w:pPr>
        <w:pStyle w:val="ListParagraph"/>
        <w:numPr>
          <w:ilvl w:val="1"/>
          <w:numId w:val="22"/>
        </w:numPr>
      </w:pPr>
      <w:r>
        <w:t xml:space="preserve">On top bar, click on Policies </w:t>
      </w:r>
      <w:r>
        <w:sym w:font="Wingdings" w:char="F0E8"/>
      </w:r>
      <w:r w:rsidRPr="0064573D">
        <w:t xml:space="preserve"> </w:t>
      </w:r>
      <w:r>
        <w:t xml:space="preserve">Policy Tasks </w:t>
      </w:r>
      <w:r>
        <w:sym w:font="Wingdings" w:char="F0E8"/>
      </w:r>
      <w:r>
        <w:t xml:space="preserve"> Check Policy Compliance;</w:t>
      </w:r>
    </w:p>
    <w:p w14:paraId="7793FFD8" w14:textId="77777777" w:rsidR="000562A5" w:rsidRDefault="000562A5" w:rsidP="000562A5">
      <w:pPr>
        <w:pStyle w:val="ListParagraph"/>
        <w:numPr>
          <w:ilvl w:val="1"/>
          <w:numId w:val="22"/>
        </w:numPr>
      </w:pPr>
      <w:r>
        <w:t xml:space="preserve">Give a </w:t>
      </w:r>
      <w:r w:rsidRPr="00066640">
        <w:rPr>
          <w:b/>
        </w:rPr>
        <w:t>Task Name</w:t>
      </w:r>
      <w:r>
        <w:t xml:space="preserve"> or let it be the same just add unique key words to recognize later if required.</w:t>
      </w:r>
    </w:p>
    <w:p w14:paraId="03CAE7D3" w14:textId="77777777" w:rsidR="000562A5" w:rsidRDefault="000562A5" w:rsidP="000562A5">
      <w:pPr>
        <w:pStyle w:val="ListParagraph"/>
        <w:numPr>
          <w:ilvl w:val="1"/>
          <w:numId w:val="22"/>
        </w:numPr>
      </w:pPr>
      <w:r>
        <w:t xml:space="preserve">Under </w:t>
      </w:r>
      <w:r w:rsidRPr="00EA25CE">
        <w:rPr>
          <w:b/>
        </w:rPr>
        <w:t>Applies To</w:t>
      </w:r>
      <w:r>
        <w:t xml:space="preserve">, select the </w:t>
      </w:r>
      <w:r w:rsidRPr="00EA25CE">
        <w:rPr>
          <w:b/>
        </w:rPr>
        <w:t>Device/Group</w:t>
      </w:r>
      <w:r>
        <w:t xml:space="preserve"> and select Inventory (for all devices) or any specific group that is present in HPNA. You can also select individual device.</w:t>
      </w:r>
    </w:p>
    <w:p w14:paraId="1A2C41ED" w14:textId="77777777" w:rsidR="000562A5" w:rsidRDefault="000562A5" w:rsidP="000562A5">
      <w:pPr>
        <w:pStyle w:val="ListParagraph"/>
        <w:numPr>
          <w:ilvl w:val="1"/>
          <w:numId w:val="22"/>
        </w:numPr>
      </w:pPr>
      <w:r>
        <w:t xml:space="preserve">Select the </w:t>
      </w:r>
      <w:r w:rsidRPr="00EA25CE">
        <w:rPr>
          <w:b/>
        </w:rPr>
        <w:t>Task Priority</w:t>
      </w:r>
      <w:r>
        <w:t>, 1 being the highest.</w:t>
      </w:r>
    </w:p>
    <w:p w14:paraId="2EE9E462" w14:textId="77777777" w:rsidR="000562A5" w:rsidRDefault="000562A5" w:rsidP="000562A5">
      <w:pPr>
        <w:pStyle w:val="ListParagraph"/>
        <w:numPr>
          <w:ilvl w:val="1"/>
          <w:numId w:val="22"/>
        </w:numPr>
      </w:pPr>
      <w:r>
        <w:t xml:space="preserve">Add </w:t>
      </w:r>
      <w:r w:rsidRPr="00EA25CE">
        <w:rPr>
          <w:b/>
        </w:rPr>
        <w:t>Comments</w:t>
      </w:r>
      <w:r>
        <w:t xml:space="preserve"> if required.</w:t>
      </w:r>
    </w:p>
    <w:p w14:paraId="5DEB61C9" w14:textId="77777777" w:rsidR="000562A5" w:rsidRDefault="000562A5" w:rsidP="000562A5">
      <w:pPr>
        <w:pStyle w:val="ListParagraph"/>
        <w:numPr>
          <w:ilvl w:val="1"/>
          <w:numId w:val="22"/>
        </w:numPr>
      </w:pPr>
      <w:r>
        <w:t xml:space="preserve">Under </w:t>
      </w:r>
      <w:r w:rsidRPr="00EA25CE">
        <w:rPr>
          <w:b/>
        </w:rPr>
        <w:t>Tasks Options</w:t>
      </w:r>
      <w:r>
        <w:t xml:space="preserve">, Let the </w:t>
      </w:r>
      <w:r w:rsidRPr="00EA25CE">
        <w:rPr>
          <w:b/>
        </w:rPr>
        <w:t>Run Mode</w:t>
      </w:r>
      <w:r>
        <w:t xml:space="preserve"> set as parallel. </w:t>
      </w:r>
    </w:p>
    <w:p w14:paraId="2A134239" w14:textId="2AED606E" w:rsidR="000562A5" w:rsidRPr="00EA25CE" w:rsidRDefault="000562A5" w:rsidP="000562A5">
      <w:pPr>
        <w:pStyle w:val="ListParagraph"/>
        <w:numPr>
          <w:ilvl w:val="1"/>
          <w:numId w:val="22"/>
        </w:numPr>
      </w:pPr>
      <w:r>
        <w:t xml:space="preserve">In </w:t>
      </w:r>
      <w:r w:rsidRPr="00EA25CE">
        <w:rPr>
          <w:b/>
        </w:rPr>
        <w:t>Actions</w:t>
      </w:r>
      <w:r>
        <w:t xml:space="preserve">, check only the </w:t>
      </w:r>
      <w:r>
        <w:rPr>
          <w:b/>
        </w:rPr>
        <w:t xml:space="preserve">Check Configuration Policy Compliance </w:t>
      </w:r>
      <w:r w:rsidRPr="000562A5">
        <w:t>or</w:t>
      </w:r>
      <w:r>
        <w:rPr>
          <w:b/>
        </w:rPr>
        <w:t xml:space="preserve"> Check Diagnostic Compliance, </w:t>
      </w:r>
      <w:r w:rsidRPr="000562A5">
        <w:t xml:space="preserve">depending on your requirement. </w:t>
      </w:r>
    </w:p>
    <w:p w14:paraId="3FE05541" w14:textId="77777777" w:rsidR="000562A5" w:rsidRDefault="000562A5" w:rsidP="000562A5">
      <w:pPr>
        <w:pStyle w:val="ListParagraph"/>
        <w:numPr>
          <w:ilvl w:val="1"/>
          <w:numId w:val="22"/>
        </w:numPr>
      </w:pPr>
      <w:r w:rsidRPr="00EA25CE">
        <w:t xml:space="preserve">You can </w:t>
      </w:r>
      <w:r>
        <w:t xml:space="preserve">use </w:t>
      </w:r>
      <w:r w:rsidRPr="00EA25CE">
        <w:rPr>
          <w:b/>
        </w:rPr>
        <w:t>Scheduling Options</w:t>
      </w:r>
      <w:r>
        <w:t xml:space="preserve"> to schedule the task for a later time or to run it periodically.</w:t>
      </w:r>
    </w:p>
    <w:p w14:paraId="1C338292" w14:textId="77777777" w:rsidR="000562A5" w:rsidRDefault="000562A5" w:rsidP="000562A5">
      <w:pPr>
        <w:pStyle w:val="ListParagraph"/>
        <w:numPr>
          <w:ilvl w:val="1"/>
          <w:numId w:val="22"/>
        </w:numPr>
      </w:pPr>
      <w:r>
        <w:t xml:space="preserve">By using the </w:t>
      </w:r>
      <w:r w:rsidRPr="002325B1">
        <w:rPr>
          <w:b/>
        </w:rPr>
        <w:t>Task Completed Notification</w:t>
      </w:r>
      <w:r>
        <w:t>, you can provide email address, to which a mail would be sent once the task is complete. If not required, let it be blank.</w:t>
      </w:r>
    </w:p>
    <w:p w14:paraId="7F24DA5A" w14:textId="77777777" w:rsidR="000562A5" w:rsidRDefault="000562A5" w:rsidP="000562A5">
      <w:pPr>
        <w:pStyle w:val="ListParagraph"/>
        <w:numPr>
          <w:ilvl w:val="1"/>
          <w:numId w:val="22"/>
        </w:numPr>
      </w:pPr>
      <w:r>
        <w:t xml:space="preserve">You can store a variety of log for this task using the </w:t>
      </w:r>
      <w:r w:rsidRPr="002325B1">
        <w:rPr>
          <w:b/>
        </w:rPr>
        <w:t>Task Logging</w:t>
      </w:r>
      <w:r>
        <w:t xml:space="preserve"> if required, otherwise let it be unchecked.</w:t>
      </w:r>
    </w:p>
    <w:p w14:paraId="43D99B31" w14:textId="77777777" w:rsidR="000562A5" w:rsidRDefault="000562A5" w:rsidP="000562A5">
      <w:pPr>
        <w:pStyle w:val="ListParagraph"/>
        <w:numPr>
          <w:ilvl w:val="1"/>
          <w:numId w:val="22"/>
        </w:numPr>
      </w:pPr>
      <w:r>
        <w:t xml:space="preserve">Select </w:t>
      </w:r>
      <w:r w:rsidRPr="002325B1">
        <w:rPr>
          <w:b/>
        </w:rPr>
        <w:t>Save</w:t>
      </w:r>
      <w:r>
        <w:t xml:space="preserve"> to save and Run the compliance check task.</w:t>
      </w:r>
    </w:p>
    <w:p w14:paraId="0946C232" w14:textId="490864CB" w:rsidR="006858C7" w:rsidRDefault="006858C7" w:rsidP="006858C7">
      <w:pPr>
        <w:pStyle w:val="ListParagraph"/>
        <w:ind w:left="1440"/>
      </w:pPr>
      <w:r>
        <w:rPr>
          <w:noProof/>
          <w:lang w:eastAsia="en-US" w:bidi="ar-SA"/>
        </w:rPr>
        <w:drawing>
          <wp:inline distT="0" distB="0" distL="0" distR="0" wp14:anchorId="620F99BC" wp14:editId="10DDBAE6">
            <wp:extent cx="5612130" cy="253555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535555"/>
                    </a:xfrm>
                    <a:prstGeom prst="rect">
                      <a:avLst/>
                    </a:prstGeom>
                  </pic:spPr>
                </pic:pic>
              </a:graphicData>
            </a:graphic>
          </wp:inline>
        </w:drawing>
      </w:r>
    </w:p>
    <w:p w14:paraId="2557D2B0" w14:textId="663ABEC6" w:rsidR="006858C7" w:rsidRDefault="006858C7" w:rsidP="006858C7">
      <w:pPr>
        <w:pStyle w:val="ListParagraph"/>
        <w:ind w:left="1440"/>
      </w:pPr>
      <w:r>
        <w:rPr>
          <w:noProof/>
          <w:lang w:eastAsia="en-US" w:bidi="ar-SA"/>
        </w:rPr>
        <w:lastRenderedPageBreak/>
        <w:drawing>
          <wp:inline distT="0" distB="0" distL="0" distR="0" wp14:anchorId="76B5A491" wp14:editId="69248E8E">
            <wp:extent cx="5612130" cy="234823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348230"/>
                    </a:xfrm>
                    <a:prstGeom prst="rect">
                      <a:avLst/>
                    </a:prstGeom>
                  </pic:spPr>
                </pic:pic>
              </a:graphicData>
            </a:graphic>
          </wp:inline>
        </w:drawing>
      </w:r>
    </w:p>
    <w:p w14:paraId="70C6A310" w14:textId="2A80379A" w:rsidR="003A44FE" w:rsidRDefault="003A44FE" w:rsidP="003A44FE">
      <w:pPr>
        <w:pStyle w:val="ListParagraph"/>
        <w:ind w:left="1440"/>
      </w:pPr>
    </w:p>
    <w:p w14:paraId="6ED4F7C5" w14:textId="0F01145F" w:rsidR="003A44FE" w:rsidRDefault="00D53EB4" w:rsidP="00CC7CA2">
      <w:pPr>
        <w:pStyle w:val="Heading2"/>
      </w:pPr>
      <w:bookmarkStart w:id="13" w:name="_Toc513834944"/>
      <w:r>
        <w:t xml:space="preserve">3.6 </w:t>
      </w:r>
      <w:r w:rsidR="00C1651D">
        <w:t>Generating Software Compliance Report:</w:t>
      </w:r>
      <w:bookmarkEnd w:id="13"/>
    </w:p>
    <w:p w14:paraId="7B322CAF" w14:textId="23412998" w:rsidR="003A44FE" w:rsidRDefault="003A44FE" w:rsidP="003A44FE">
      <w:pPr>
        <w:pStyle w:val="ListParagraph"/>
        <w:ind w:left="1440"/>
      </w:pPr>
    </w:p>
    <w:p w14:paraId="49D1B152" w14:textId="77777777" w:rsidR="00D37DAB" w:rsidRDefault="00D37DAB" w:rsidP="00D37DAB">
      <w:pPr>
        <w:pStyle w:val="ListParagraph"/>
        <w:numPr>
          <w:ilvl w:val="1"/>
          <w:numId w:val="22"/>
        </w:numPr>
      </w:pPr>
      <w:r>
        <w:t>Log into HPNA with your DS ID (</w:t>
      </w:r>
      <w:hyperlink r:id="rId29" w:history="1">
        <w:r w:rsidRPr="00283CB4">
          <w:rPr>
            <w:rStyle w:val="Hyperlink"/>
          </w:rPr>
          <w:t>https://hpna.admin.cargill.com/</w:t>
        </w:r>
      </w:hyperlink>
      <w:r>
        <w:t xml:space="preserve"> )</w:t>
      </w:r>
    </w:p>
    <w:p w14:paraId="22B44FC5" w14:textId="1AEF2BC7" w:rsidR="00D37DAB" w:rsidRDefault="00D37DAB" w:rsidP="00D37DAB">
      <w:pPr>
        <w:pStyle w:val="ListParagraph"/>
        <w:numPr>
          <w:ilvl w:val="1"/>
          <w:numId w:val="22"/>
        </w:numPr>
      </w:pPr>
      <w:r>
        <w:t xml:space="preserve">On top bar, click on Reports </w:t>
      </w:r>
      <w:r>
        <w:sym w:font="Wingdings" w:char="F0E8"/>
      </w:r>
      <w:r w:rsidRPr="0064573D">
        <w:t xml:space="preserve"> </w:t>
      </w:r>
      <w:r>
        <w:t xml:space="preserve">Search For </w:t>
      </w:r>
      <w:r>
        <w:sym w:font="Wingdings" w:char="F0E8"/>
      </w:r>
      <w:r>
        <w:t xml:space="preserve"> Compliances</w:t>
      </w:r>
    </w:p>
    <w:p w14:paraId="6D678921" w14:textId="53E3C7E7" w:rsidR="00D37DAB" w:rsidRDefault="00D37DAB" w:rsidP="00D37DAB">
      <w:pPr>
        <w:pStyle w:val="ListParagraph"/>
        <w:numPr>
          <w:ilvl w:val="1"/>
          <w:numId w:val="22"/>
        </w:numPr>
      </w:pPr>
      <w:r w:rsidRPr="0067348A">
        <w:rPr>
          <w:b/>
        </w:rPr>
        <w:t>Host Name</w:t>
      </w:r>
      <w:r>
        <w:t>: Select an operator and enter the Host Name. Operators include: Contains,</w:t>
      </w:r>
      <w:r w:rsidRPr="00D37DAB">
        <w:t xml:space="preserve"> </w:t>
      </w:r>
      <w:r>
        <w:t>Does not contain,</w:t>
      </w:r>
      <w:r w:rsidRPr="00D37DAB">
        <w:t xml:space="preserve"> </w:t>
      </w:r>
      <w:r>
        <w:t>Matches,</w:t>
      </w:r>
      <w:r w:rsidRPr="00D37DAB">
        <w:t xml:space="preserve"> </w:t>
      </w:r>
      <w:r>
        <w:t>Equals, Does not equal, Contains (regex), Does not contain (regex).</w:t>
      </w:r>
    </w:p>
    <w:p w14:paraId="63D884B3" w14:textId="77777777" w:rsidR="00D37DAB" w:rsidRDefault="00D37DAB" w:rsidP="00D37DAB">
      <w:pPr>
        <w:pStyle w:val="ListParagraph"/>
        <w:numPr>
          <w:ilvl w:val="1"/>
          <w:numId w:val="22"/>
        </w:numPr>
      </w:pPr>
      <w:r>
        <w:t xml:space="preserve">You can use </w:t>
      </w:r>
      <w:r w:rsidRPr="0067348A">
        <w:rPr>
          <w:b/>
        </w:rPr>
        <w:t>wildcard characters</w:t>
      </w:r>
      <w:r>
        <w:t>. The ? stands for any one character in that position, while the * stands for any number of characters in that position, for example: usa-ny-ny-*, 10.0.*.2, and ?jones.</w:t>
      </w:r>
    </w:p>
    <w:p w14:paraId="282E21F6" w14:textId="0467C177" w:rsidR="00D37DAB" w:rsidRDefault="00D37DAB" w:rsidP="00D37DAB">
      <w:pPr>
        <w:pStyle w:val="ListParagraph"/>
        <w:ind w:left="1440"/>
      </w:pPr>
      <w:r>
        <w:t>Note: Wildcards do not work with the “equals” and “does not equal” operators.</w:t>
      </w:r>
    </w:p>
    <w:p w14:paraId="0CD9B509" w14:textId="4ABF305D" w:rsidR="00D37DAB" w:rsidRDefault="00D37DAB" w:rsidP="00D37DAB">
      <w:pPr>
        <w:pStyle w:val="ListParagraph"/>
        <w:numPr>
          <w:ilvl w:val="1"/>
          <w:numId w:val="22"/>
        </w:numPr>
      </w:pPr>
      <w:r w:rsidRPr="0067348A">
        <w:rPr>
          <w:b/>
        </w:rPr>
        <w:t>Device IP</w:t>
      </w:r>
      <w:r>
        <w:t>: Select an operator and enter the device’s IP address. Operators include: Contains,</w:t>
      </w:r>
      <w:r w:rsidRPr="00D37DAB">
        <w:t xml:space="preserve"> </w:t>
      </w:r>
      <w:r>
        <w:t>Does not contain,</w:t>
      </w:r>
      <w:r w:rsidRPr="00D37DAB">
        <w:t xml:space="preserve"> </w:t>
      </w:r>
      <w:r>
        <w:t>Matches,</w:t>
      </w:r>
      <w:r w:rsidRPr="00D37DAB">
        <w:t xml:space="preserve"> </w:t>
      </w:r>
      <w:r>
        <w:t>Equals, Does not equal, Contains (regex), Does not contain (regex).</w:t>
      </w:r>
    </w:p>
    <w:p w14:paraId="53BA0CC7" w14:textId="469726F6" w:rsidR="00D37DAB" w:rsidRDefault="00D37DAB" w:rsidP="00D37DAB">
      <w:pPr>
        <w:pStyle w:val="ListParagraph"/>
        <w:numPr>
          <w:ilvl w:val="1"/>
          <w:numId w:val="22"/>
        </w:numPr>
      </w:pPr>
      <w:r w:rsidRPr="0067348A">
        <w:rPr>
          <w:b/>
        </w:rPr>
        <w:t>Device ID</w:t>
      </w:r>
      <w:r>
        <w:t>: The device ID specification. Operators include: Equals, Is less than,</w:t>
      </w:r>
      <w:r w:rsidRPr="00D37DAB">
        <w:t xml:space="preserve"> </w:t>
      </w:r>
      <w:r>
        <w:t>Is greater than.</w:t>
      </w:r>
    </w:p>
    <w:p w14:paraId="2389134C" w14:textId="20DB9ECB" w:rsidR="00D37DAB" w:rsidRDefault="00D37DAB" w:rsidP="00D37DAB">
      <w:pPr>
        <w:pStyle w:val="ListParagraph"/>
        <w:numPr>
          <w:ilvl w:val="1"/>
          <w:numId w:val="22"/>
        </w:numPr>
      </w:pPr>
      <w:r w:rsidRPr="0067348A">
        <w:rPr>
          <w:b/>
        </w:rPr>
        <w:t>Device Group</w:t>
      </w:r>
      <w:r>
        <w:t>: Use the Device Selector to select groups.</w:t>
      </w:r>
    </w:p>
    <w:p w14:paraId="5CB61EC1" w14:textId="524D43D5" w:rsidR="00D37DAB" w:rsidRDefault="0067348A" w:rsidP="00D37DAB">
      <w:pPr>
        <w:pStyle w:val="ListParagraph"/>
        <w:numPr>
          <w:ilvl w:val="1"/>
          <w:numId w:val="22"/>
        </w:numPr>
      </w:pPr>
      <w:r w:rsidRPr="0067348A">
        <w:rPr>
          <w:b/>
        </w:rPr>
        <w:t>Compliance</w:t>
      </w:r>
      <w:r>
        <w:t xml:space="preserve">: </w:t>
      </w:r>
      <w:r w:rsidR="00D37DAB">
        <w:t>Select one of the following options:</w:t>
      </w:r>
    </w:p>
    <w:p w14:paraId="51C6AB47" w14:textId="77777777" w:rsidR="00D37DAB" w:rsidRDefault="00D37DAB" w:rsidP="0067348A">
      <w:pPr>
        <w:pStyle w:val="ListParagraph"/>
        <w:numPr>
          <w:ilvl w:val="2"/>
          <w:numId w:val="22"/>
        </w:numPr>
      </w:pPr>
      <w:r>
        <w:t>Any compliance state</w:t>
      </w:r>
    </w:p>
    <w:p w14:paraId="4DA5A27A" w14:textId="77777777" w:rsidR="00D37DAB" w:rsidRDefault="00D37DAB" w:rsidP="0067348A">
      <w:pPr>
        <w:pStyle w:val="ListParagraph"/>
        <w:numPr>
          <w:ilvl w:val="2"/>
          <w:numId w:val="22"/>
        </w:numPr>
      </w:pPr>
      <w:r>
        <w:t>Device in compliance</w:t>
      </w:r>
    </w:p>
    <w:p w14:paraId="6656FA6F" w14:textId="77777777" w:rsidR="00D37DAB" w:rsidRDefault="00D37DAB" w:rsidP="0067348A">
      <w:pPr>
        <w:pStyle w:val="ListParagraph"/>
        <w:numPr>
          <w:ilvl w:val="2"/>
          <w:numId w:val="22"/>
        </w:numPr>
      </w:pPr>
      <w:r>
        <w:t>Device not in compliance</w:t>
      </w:r>
    </w:p>
    <w:p w14:paraId="31D2658B" w14:textId="77777777" w:rsidR="00D37DAB" w:rsidRDefault="00D37DAB" w:rsidP="0067348A">
      <w:pPr>
        <w:pStyle w:val="ListParagraph"/>
        <w:numPr>
          <w:ilvl w:val="2"/>
          <w:numId w:val="22"/>
        </w:numPr>
      </w:pPr>
      <w:r>
        <w:t>Device not checked yet</w:t>
      </w:r>
    </w:p>
    <w:p w14:paraId="6F8E4A94" w14:textId="77777777" w:rsidR="00D37DAB" w:rsidRDefault="00D37DAB" w:rsidP="0067348A">
      <w:pPr>
        <w:pStyle w:val="ListParagraph"/>
        <w:numPr>
          <w:ilvl w:val="2"/>
          <w:numId w:val="22"/>
        </w:numPr>
      </w:pPr>
      <w:r>
        <w:t>Device has no applicable policy</w:t>
      </w:r>
    </w:p>
    <w:p w14:paraId="40CFFBBD" w14:textId="47DF492F" w:rsidR="00D37DAB" w:rsidRDefault="0067348A" w:rsidP="00D37DAB">
      <w:pPr>
        <w:pStyle w:val="ListParagraph"/>
        <w:numPr>
          <w:ilvl w:val="1"/>
          <w:numId w:val="22"/>
        </w:numPr>
      </w:pPr>
      <w:r w:rsidRPr="0067348A">
        <w:rPr>
          <w:b/>
        </w:rPr>
        <w:t>Policy</w:t>
      </w:r>
      <w:r>
        <w:t xml:space="preserve">: </w:t>
      </w:r>
      <w:r w:rsidR="00D37DAB">
        <w:t>Enter the name of the policy or select a policy from the drop-down menu.</w:t>
      </w:r>
    </w:p>
    <w:p w14:paraId="05F951C3" w14:textId="25936F5E" w:rsidR="00D37DAB" w:rsidRDefault="0067348A" w:rsidP="00D37DAB">
      <w:pPr>
        <w:pStyle w:val="ListParagraph"/>
        <w:numPr>
          <w:ilvl w:val="1"/>
          <w:numId w:val="22"/>
        </w:numPr>
      </w:pPr>
      <w:r w:rsidRPr="0067348A">
        <w:rPr>
          <w:b/>
        </w:rPr>
        <w:t>Rule</w:t>
      </w:r>
      <w:r>
        <w:t xml:space="preserve">: </w:t>
      </w:r>
      <w:r w:rsidR="00D37DAB">
        <w:t>Enter a policy configuration rule or select one from the drop-down menu.</w:t>
      </w:r>
    </w:p>
    <w:p w14:paraId="48C25FFC" w14:textId="1CFA034B" w:rsidR="00D37DAB" w:rsidRDefault="0067348A" w:rsidP="00D37DAB">
      <w:pPr>
        <w:pStyle w:val="ListParagraph"/>
        <w:numPr>
          <w:ilvl w:val="1"/>
          <w:numId w:val="22"/>
        </w:numPr>
      </w:pPr>
      <w:r w:rsidRPr="0067348A">
        <w:rPr>
          <w:b/>
        </w:rPr>
        <w:t>Rule Type</w:t>
      </w:r>
      <w:r>
        <w:t xml:space="preserve">: </w:t>
      </w:r>
      <w:r w:rsidR="00D37DAB">
        <w:t>Select one or more of the following options:</w:t>
      </w:r>
    </w:p>
    <w:p w14:paraId="63E91E96" w14:textId="77777777" w:rsidR="00D37DAB" w:rsidRDefault="00D37DAB" w:rsidP="0067348A">
      <w:pPr>
        <w:pStyle w:val="ListParagraph"/>
        <w:numPr>
          <w:ilvl w:val="2"/>
          <w:numId w:val="22"/>
        </w:numPr>
      </w:pPr>
      <w:r>
        <w:t>Configuration</w:t>
      </w:r>
    </w:p>
    <w:p w14:paraId="01474ABF" w14:textId="77777777" w:rsidR="00D37DAB" w:rsidRDefault="00D37DAB" w:rsidP="0067348A">
      <w:pPr>
        <w:pStyle w:val="ListParagraph"/>
        <w:numPr>
          <w:ilvl w:val="2"/>
          <w:numId w:val="22"/>
        </w:numPr>
      </w:pPr>
      <w:r>
        <w:t>Diagnostics</w:t>
      </w:r>
    </w:p>
    <w:p w14:paraId="270B243B" w14:textId="77777777" w:rsidR="00D37DAB" w:rsidRDefault="00D37DAB" w:rsidP="0067348A">
      <w:pPr>
        <w:pStyle w:val="ListParagraph"/>
        <w:numPr>
          <w:ilvl w:val="2"/>
          <w:numId w:val="22"/>
        </w:numPr>
      </w:pPr>
      <w:r>
        <w:t>Software</w:t>
      </w:r>
    </w:p>
    <w:p w14:paraId="7179B0AA" w14:textId="1425FD0D" w:rsidR="00D37DAB" w:rsidRDefault="0067348A" w:rsidP="00D37DAB">
      <w:pPr>
        <w:pStyle w:val="ListParagraph"/>
        <w:numPr>
          <w:ilvl w:val="1"/>
          <w:numId w:val="22"/>
        </w:numPr>
      </w:pPr>
      <w:r w:rsidRPr="0067348A">
        <w:rPr>
          <w:b/>
        </w:rPr>
        <w:lastRenderedPageBreak/>
        <w:t>Rule Importance</w:t>
      </w:r>
      <w:r>
        <w:t xml:space="preserve">: </w:t>
      </w:r>
      <w:r w:rsidR="00D37DAB">
        <w:t>Select one or more Importance levels. Options include:</w:t>
      </w:r>
    </w:p>
    <w:p w14:paraId="647B6F2A" w14:textId="77777777" w:rsidR="00D37DAB" w:rsidRDefault="00D37DAB" w:rsidP="0067348A">
      <w:pPr>
        <w:pStyle w:val="ListParagraph"/>
        <w:numPr>
          <w:ilvl w:val="2"/>
          <w:numId w:val="22"/>
        </w:numPr>
      </w:pPr>
      <w:r>
        <w:t>Informational — Events that typically do not require a response.</w:t>
      </w:r>
    </w:p>
    <w:p w14:paraId="6E649B29" w14:textId="77777777" w:rsidR="00D37DAB" w:rsidRDefault="00D37DAB" w:rsidP="0067348A">
      <w:pPr>
        <w:pStyle w:val="ListParagraph"/>
        <w:numPr>
          <w:ilvl w:val="2"/>
          <w:numId w:val="22"/>
        </w:numPr>
      </w:pPr>
      <w:r>
        <w:t>Low — Events that may require a response as time permits.</w:t>
      </w:r>
    </w:p>
    <w:p w14:paraId="24A16C3B" w14:textId="77777777" w:rsidR="00D37DAB" w:rsidRDefault="00D37DAB" w:rsidP="0067348A">
      <w:pPr>
        <w:pStyle w:val="ListParagraph"/>
        <w:numPr>
          <w:ilvl w:val="2"/>
          <w:numId w:val="22"/>
        </w:numPr>
      </w:pPr>
      <w:r>
        <w:t>Medium — Events that require a timely response, typically within 72 hours.</w:t>
      </w:r>
    </w:p>
    <w:p w14:paraId="5FC1E27B" w14:textId="77777777" w:rsidR="00D37DAB" w:rsidRDefault="00D37DAB" w:rsidP="0067348A">
      <w:pPr>
        <w:pStyle w:val="ListParagraph"/>
        <w:numPr>
          <w:ilvl w:val="2"/>
          <w:numId w:val="22"/>
        </w:numPr>
      </w:pPr>
      <w:r>
        <w:t>High — Events that require an urgent response, typically within 24 hours.</w:t>
      </w:r>
    </w:p>
    <w:p w14:paraId="2C1A7ABA" w14:textId="77777777" w:rsidR="00D37DAB" w:rsidRDefault="00D37DAB" w:rsidP="0067348A">
      <w:pPr>
        <w:pStyle w:val="ListParagraph"/>
        <w:numPr>
          <w:ilvl w:val="2"/>
          <w:numId w:val="22"/>
        </w:numPr>
      </w:pPr>
      <w:r>
        <w:t>Critical — Events that require an immediate response.</w:t>
      </w:r>
    </w:p>
    <w:p w14:paraId="0EE2F695" w14:textId="3EBE1125" w:rsidR="00D37DAB" w:rsidRDefault="0067348A" w:rsidP="00D37DAB">
      <w:pPr>
        <w:pStyle w:val="ListParagraph"/>
        <w:numPr>
          <w:ilvl w:val="1"/>
          <w:numId w:val="22"/>
        </w:numPr>
      </w:pPr>
      <w:r w:rsidRPr="0067348A">
        <w:rPr>
          <w:b/>
        </w:rPr>
        <w:t>Rule Description</w:t>
      </w:r>
      <w:r>
        <w:t xml:space="preserve">: </w:t>
      </w:r>
      <w:r w:rsidR="00D37DAB">
        <w:t>Include rule description in search results.</w:t>
      </w:r>
    </w:p>
    <w:p w14:paraId="2356AC67" w14:textId="17DC36F8" w:rsidR="00D37DAB" w:rsidRDefault="0067348A" w:rsidP="0067348A">
      <w:pPr>
        <w:pStyle w:val="ListParagraph"/>
        <w:numPr>
          <w:ilvl w:val="1"/>
          <w:numId w:val="22"/>
        </w:numPr>
      </w:pPr>
      <w:r w:rsidRPr="0067348A">
        <w:rPr>
          <w:b/>
        </w:rPr>
        <w:t>CVE</w:t>
      </w:r>
      <w:r>
        <w:t xml:space="preserve">: </w:t>
      </w:r>
      <w:r w:rsidR="00D37DAB">
        <w:t>Enter the CVE (Common Vulnerabilities and Exposures) name, along with an operator. CVE is a list of standardized names for vulnerabilities and other information on security exposures</w:t>
      </w:r>
    </w:p>
    <w:p w14:paraId="4F20B898" w14:textId="01F3B72E" w:rsidR="00D37DAB" w:rsidRDefault="00D37DAB" w:rsidP="00D37DAB">
      <w:pPr>
        <w:pStyle w:val="ListParagraph"/>
        <w:numPr>
          <w:ilvl w:val="1"/>
          <w:numId w:val="22"/>
        </w:numPr>
      </w:pPr>
      <w:r w:rsidRPr="0067348A">
        <w:rPr>
          <w:b/>
        </w:rPr>
        <w:t>L</w:t>
      </w:r>
      <w:r w:rsidR="0067348A" w:rsidRPr="0067348A">
        <w:rPr>
          <w:b/>
        </w:rPr>
        <w:t>ast Checked Date</w:t>
      </w:r>
      <w:r w:rsidR="0067348A">
        <w:t xml:space="preserve">: </w:t>
      </w:r>
      <w:r>
        <w:t>Select the following operators:</w:t>
      </w:r>
    </w:p>
    <w:p w14:paraId="35567C81" w14:textId="77777777" w:rsidR="00D37DAB" w:rsidRDefault="00D37DAB" w:rsidP="0067348A">
      <w:pPr>
        <w:pStyle w:val="ListParagraph"/>
        <w:numPr>
          <w:ilvl w:val="2"/>
          <w:numId w:val="22"/>
        </w:numPr>
      </w:pPr>
      <w:r>
        <w:t>Since or Until</w:t>
      </w:r>
    </w:p>
    <w:p w14:paraId="51F3402C" w14:textId="77777777" w:rsidR="00D37DAB" w:rsidRDefault="00D37DAB" w:rsidP="0067348A">
      <w:pPr>
        <w:pStyle w:val="ListParagraph"/>
        <w:numPr>
          <w:ilvl w:val="2"/>
          <w:numId w:val="22"/>
        </w:numPr>
      </w:pPr>
      <w:r>
        <w:t>Anytime, Customize (opens the calendar), Now, or 1 hour ago to 1 year ago</w:t>
      </w:r>
    </w:p>
    <w:p w14:paraId="7BF1B39E" w14:textId="77777777" w:rsidR="00D37DAB" w:rsidRDefault="00D37DAB" w:rsidP="0067348A">
      <w:pPr>
        <w:pStyle w:val="ListParagraph"/>
        <w:numPr>
          <w:ilvl w:val="2"/>
          <w:numId w:val="22"/>
        </w:numPr>
      </w:pPr>
      <w:r>
        <w:t>Note: Clicking the calendar icon opens the calendar, where you can select a date and time.</w:t>
      </w:r>
    </w:p>
    <w:p w14:paraId="0284BA39" w14:textId="5B73FBDF" w:rsidR="00D37DAB" w:rsidRDefault="0067348A" w:rsidP="00D37DAB">
      <w:pPr>
        <w:pStyle w:val="ListParagraph"/>
        <w:numPr>
          <w:ilvl w:val="1"/>
          <w:numId w:val="22"/>
        </w:numPr>
      </w:pPr>
      <w:r w:rsidRPr="0067348A">
        <w:rPr>
          <w:b/>
        </w:rPr>
        <w:t>Rule Out Of Compliance Date</w:t>
      </w:r>
      <w:r>
        <w:t xml:space="preserve">: </w:t>
      </w:r>
      <w:r w:rsidR="00D37DAB">
        <w:t>The rule out of compliance date is the time that NA detects that a device is out of compliance with a particular rule.</w:t>
      </w:r>
    </w:p>
    <w:p w14:paraId="38E8E011" w14:textId="77777777" w:rsidR="00D37DAB" w:rsidRDefault="00D37DAB" w:rsidP="0067348A">
      <w:pPr>
        <w:pStyle w:val="ListParagraph"/>
        <w:ind w:left="1440"/>
      </w:pPr>
      <w:r>
        <w:t>Select the following operators:</w:t>
      </w:r>
    </w:p>
    <w:p w14:paraId="58E8D155" w14:textId="77777777" w:rsidR="00D37DAB" w:rsidRDefault="00D37DAB" w:rsidP="0067348A">
      <w:pPr>
        <w:pStyle w:val="ListParagraph"/>
        <w:numPr>
          <w:ilvl w:val="2"/>
          <w:numId w:val="22"/>
        </w:numPr>
      </w:pPr>
      <w:r>
        <w:t>Since or Until</w:t>
      </w:r>
    </w:p>
    <w:p w14:paraId="76B37C99" w14:textId="77777777" w:rsidR="00D37DAB" w:rsidRDefault="00D37DAB" w:rsidP="0067348A">
      <w:pPr>
        <w:pStyle w:val="ListParagraph"/>
        <w:numPr>
          <w:ilvl w:val="2"/>
          <w:numId w:val="22"/>
        </w:numPr>
      </w:pPr>
      <w:r>
        <w:t>Anytime, Customize (opens the calendar), Now, or 1 hour ago to 1 year ago</w:t>
      </w:r>
    </w:p>
    <w:p w14:paraId="5EBFE7CD" w14:textId="77777777" w:rsidR="00D37DAB" w:rsidRDefault="00D37DAB" w:rsidP="0067348A">
      <w:pPr>
        <w:pStyle w:val="ListParagraph"/>
        <w:numPr>
          <w:ilvl w:val="2"/>
          <w:numId w:val="22"/>
        </w:numPr>
      </w:pPr>
      <w:r>
        <w:t>Note: Clicking the calendar icon opens the calendar, where you can select a date and time.</w:t>
      </w:r>
    </w:p>
    <w:p w14:paraId="032C84CF" w14:textId="0EB7E9BF" w:rsidR="00D37DAB" w:rsidRDefault="0067348A" w:rsidP="00D37DAB">
      <w:pPr>
        <w:pStyle w:val="ListParagraph"/>
        <w:numPr>
          <w:ilvl w:val="1"/>
          <w:numId w:val="22"/>
        </w:numPr>
      </w:pPr>
      <w:r w:rsidRPr="0067348A">
        <w:rPr>
          <w:b/>
        </w:rPr>
        <w:t>Policy Tag</w:t>
      </w:r>
      <w:r>
        <w:t xml:space="preserve">: </w:t>
      </w:r>
      <w:r w:rsidR="00D37DAB">
        <w:t>Select a Policy Tag. Policy tags enable you to search for compliance entries related to policies with selected tags.</w:t>
      </w:r>
    </w:p>
    <w:p w14:paraId="79E08EE3" w14:textId="497117D1" w:rsidR="00D37DAB" w:rsidRDefault="0067348A" w:rsidP="00D37DAB">
      <w:pPr>
        <w:pStyle w:val="ListParagraph"/>
        <w:numPr>
          <w:ilvl w:val="1"/>
          <w:numId w:val="22"/>
        </w:numPr>
      </w:pPr>
      <w:bookmarkStart w:id="14" w:name="_GoBack"/>
      <w:r w:rsidRPr="0067348A">
        <w:rPr>
          <w:b/>
        </w:rPr>
        <w:t>Partition</w:t>
      </w:r>
      <w:bookmarkEnd w:id="14"/>
      <w:r>
        <w:t xml:space="preserve">: </w:t>
      </w:r>
      <w:r w:rsidR="00D37DAB">
        <w:t>Select a Partition to limit search results to devices in that Partition. The Default Partition (named Default Site) initially includes all of Inventory.</w:t>
      </w:r>
    </w:p>
    <w:p w14:paraId="19215160" w14:textId="1F601CD9" w:rsidR="00D37DAB" w:rsidRDefault="00D37DAB" w:rsidP="00D37DAB">
      <w:pPr>
        <w:pStyle w:val="ListParagraph"/>
        <w:ind w:left="1440"/>
      </w:pPr>
      <w:r>
        <w:rPr>
          <w:noProof/>
          <w:lang w:eastAsia="en-US" w:bidi="ar-SA"/>
        </w:rPr>
        <w:drawing>
          <wp:inline distT="0" distB="0" distL="0" distR="0" wp14:anchorId="453F8294" wp14:editId="39A4DD45">
            <wp:extent cx="5612130" cy="2298700"/>
            <wp:effectExtent l="0" t="0" r="762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298700"/>
                    </a:xfrm>
                    <a:prstGeom prst="rect">
                      <a:avLst/>
                    </a:prstGeom>
                  </pic:spPr>
                </pic:pic>
              </a:graphicData>
            </a:graphic>
          </wp:inline>
        </w:drawing>
      </w:r>
    </w:p>
    <w:p w14:paraId="04C96C59" w14:textId="4652DB14" w:rsidR="00D37DAB" w:rsidRDefault="00D37DAB" w:rsidP="00D37DAB">
      <w:pPr>
        <w:pStyle w:val="ListParagraph"/>
        <w:ind w:left="1440"/>
      </w:pPr>
      <w:r>
        <w:rPr>
          <w:noProof/>
          <w:lang w:eastAsia="en-US" w:bidi="ar-SA"/>
        </w:rPr>
        <w:lastRenderedPageBreak/>
        <w:drawing>
          <wp:inline distT="0" distB="0" distL="0" distR="0" wp14:anchorId="73AB78E3" wp14:editId="4850702D">
            <wp:extent cx="5612130" cy="316674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166745"/>
                    </a:xfrm>
                    <a:prstGeom prst="rect">
                      <a:avLst/>
                    </a:prstGeom>
                  </pic:spPr>
                </pic:pic>
              </a:graphicData>
            </a:graphic>
          </wp:inline>
        </w:drawing>
      </w:r>
    </w:p>
    <w:p w14:paraId="50EC5586" w14:textId="556A00ED" w:rsidR="00D37DAB" w:rsidRDefault="00D37DAB" w:rsidP="00D37DAB">
      <w:pPr>
        <w:pStyle w:val="ListParagraph"/>
        <w:ind w:left="1440"/>
      </w:pPr>
      <w:r>
        <w:rPr>
          <w:noProof/>
          <w:lang w:eastAsia="en-US" w:bidi="ar-SA"/>
        </w:rPr>
        <w:drawing>
          <wp:inline distT="0" distB="0" distL="0" distR="0" wp14:anchorId="5EB26700" wp14:editId="0BCA1B07">
            <wp:extent cx="5612130" cy="721995"/>
            <wp:effectExtent l="0" t="0" r="762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721995"/>
                    </a:xfrm>
                    <a:prstGeom prst="rect">
                      <a:avLst/>
                    </a:prstGeom>
                  </pic:spPr>
                </pic:pic>
              </a:graphicData>
            </a:graphic>
          </wp:inline>
        </w:drawing>
      </w:r>
    </w:p>
    <w:p w14:paraId="637B9FA7" w14:textId="7BE49934" w:rsidR="00D37DAB" w:rsidRDefault="00D37DAB" w:rsidP="00D37DAB">
      <w:pPr>
        <w:pStyle w:val="ListParagraph"/>
        <w:ind w:left="1440"/>
      </w:pPr>
      <w:r>
        <w:rPr>
          <w:noProof/>
          <w:lang w:eastAsia="en-US" w:bidi="ar-SA"/>
        </w:rPr>
        <w:drawing>
          <wp:inline distT="0" distB="0" distL="0" distR="0" wp14:anchorId="0BD65023" wp14:editId="5CC7D919">
            <wp:extent cx="5612130" cy="221805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218055"/>
                    </a:xfrm>
                    <a:prstGeom prst="rect">
                      <a:avLst/>
                    </a:prstGeom>
                  </pic:spPr>
                </pic:pic>
              </a:graphicData>
            </a:graphic>
          </wp:inline>
        </w:drawing>
      </w:r>
    </w:p>
    <w:p w14:paraId="324943F9" w14:textId="77777777" w:rsidR="00AD0605" w:rsidRDefault="00AD0605" w:rsidP="00AD0605"/>
    <w:p w14:paraId="50CC9C80" w14:textId="756C932B" w:rsidR="00AD0605" w:rsidRDefault="00B86195" w:rsidP="00CC7CA2">
      <w:pPr>
        <w:pStyle w:val="Heading1"/>
        <w:numPr>
          <w:ilvl w:val="0"/>
          <w:numId w:val="19"/>
        </w:numPr>
      </w:pPr>
      <w:bookmarkStart w:id="15" w:name="_Toc513834945"/>
      <w:r>
        <w:t xml:space="preserve">WORKFLOW </w:t>
      </w:r>
      <w:r w:rsidR="00367945">
        <w:t>SETUP</w:t>
      </w:r>
      <w:bookmarkEnd w:id="15"/>
    </w:p>
    <w:p w14:paraId="66BC8703" w14:textId="77777777" w:rsidR="00B86195" w:rsidRDefault="00B86195" w:rsidP="00B86195"/>
    <w:p w14:paraId="499EA6C5" w14:textId="580DCD0A" w:rsidR="00B86195" w:rsidRDefault="00B86195" w:rsidP="00B86195">
      <w:r>
        <w:t>The HP Network Automation (NA) Workflow Integration &amp; Routing Engine (WIRE) manages the process of network configuratio</w:t>
      </w:r>
      <w:r w:rsidR="00E43DF8">
        <w:t>n,</w:t>
      </w:r>
      <w:r>
        <w:t xml:space="preserve"> that network changes are made according to predefined policies, completed in the correct sequence, and approved by the appropriate people. Workflow indicates an ordered sequence of tasks that begins with the originator of a task submitting the task for approval, and ends with the approver approving or rejecting it.  Wh</w:t>
      </w:r>
      <w:r w:rsidR="00367945">
        <w:t xml:space="preserve">ile the originator of a </w:t>
      </w:r>
      <w:r>
        <w:t xml:space="preserve">task is </w:t>
      </w:r>
      <w:r>
        <w:lastRenderedPageBreak/>
        <w:t>a limited access user, the approver (an individual or a group of in</w:t>
      </w:r>
      <w:r w:rsidR="00367945">
        <w:t xml:space="preserve">dividuals) is a power user or a </w:t>
      </w:r>
      <w:r>
        <w:t>full access user.</w:t>
      </w:r>
    </w:p>
    <w:p w14:paraId="23A217DD" w14:textId="77777777" w:rsidR="00750B24" w:rsidRDefault="00750B24" w:rsidP="00B86195"/>
    <w:p w14:paraId="6D4303A6" w14:textId="77777777" w:rsidR="00750B24" w:rsidRDefault="00750B24" w:rsidP="00B86195"/>
    <w:p w14:paraId="3EEFE00E" w14:textId="77777777" w:rsidR="00750B24" w:rsidRDefault="00750B24" w:rsidP="00B86195"/>
    <w:p w14:paraId="1600E55F" w14:textId="43319F8E" w:rsidR="00507263" w:rsidRDefault="00507263" w:rsidP="00B86195">
      <w:r>
        <w:t>The following flow chart describes the workflow process:</w:t>
      </w:r>
    </w:p>
    <w:p w14:paraId="03521B6D" w14:textId="1A4C2062" w:rsidR="00367945" w:rsidRDefault="00147293" w:rsidP="00B86195">
      <w:r>
        <w:rPr>
          <w:noProof/>
          <w:lang w:eastAsia="en-US" w:bidi="ar-SA"/>
        </w:rPr>
        <mc:AlternateContent>
          <mc:Choice Requires="wps">
            <w:drawing>
              <wp:anchor distT="0" distB="0" distL="114300" distR="114300" simplePos="0" relativeHeight="251667456" behindDoc="0" locked="0" layoutInCell="1" allowOverlap="1" wp14:anchorId="6EAD584F" wp14:editId="18F4038F">
                <wp:simplePos x="0" y="0"/>
                <wp:positionH relativeFrom="margin">
                  <wp:align>center</wp:align>
                </wp:positionH>
                <wp:positionV relativeFrom="paragraph">
                  <wp:posOffset>260202</wp:posOffset>
                </wp:positionV>
                <wp:extent cx="238125" cy="244549"/>
                <wp:effectExtent l="19050" t="0" r="28575" b="41275"/>
                <wp:wrapNone/>
                <wp:docPr id="21" name="Down Arrow 21"/>
                <wp:cNvGraphicFramePr/>
                <a:graphic xmlns:a="http://schemas.openxmlformats.org/drawingml/2006/main">
                  <a:graphicData uri="http://schemas.microsoft.com/office/word/2010/wordprocessingShape">
                    <wps:wsp>
                      <wps:cNvSpPr/>
                      <wps:spPr>
                        <a:xfrm>
                          <a:off x="0" y="0"/>
                          <a:ext cx="238125" cy="24454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63C32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1" o:spid="_x0000_s1026" type="#_x0000_t67" style="position:absolute;margin-left:0;margin-top:20.5pt;width:18.75pt;height:19.2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" adj="11084" fillcolor="#4472c4 [3204]" strokecolor="#1f3763 [1604]" strokeweight="1pt">
                <w10:wrap anchorx="margin"/>
              </v:shape>
            </w:pict>
          </mc:Fallback>
        </mc:AlternateContent>
      </w:r>
      <w:r>
        <w:rPr>
          <w:noProof/>
          <w:lang w:eastAsia="en-US" w:bidi="ar-SA"/>
        </w:rPr>
        <mc:AlternateContent>
          <mc:Choice Requires="wps">
            <w:drawing>
              <wp:anchor distT="0" distB="0" distL="114300" distR="114300" simplePos="0" relativeHeight="251666432" behindDoc="0" locked="0" layoutInCell="1" allowOverlap="1" wp14:anchorId="37D5F1FC" wp14:editId="090FF1D5">
                <wp:simplePos x="0" y="0"/>
                <wp:positionH relativeFrom="margin">
                  <wp:align>center</wp:align>
                </wp:positionH>
                <wp:positionV relativeFrom="paragraph">
                  <wp:posOffset>11903</wp:posOffset>
                </wp:positionV>
                <wp:extent cx="3028950" cy="228600"/>
                <wp:effectExtent l="0" t="0" r="19050" b="19050"/>
                <wp:wrapSquare wrapText="bothSides"/>
                <wp:docPr id="20" name="Flowchart: Process 20"/>
                <wp:cNvGraphicFramePr/>
                <a:graphic xmlns:a="http://schemas.openxmlformats.org/drawingml/2006/main">
                  <a:graphicData uri="http://schemas.microsoft.com/office/word/2010/wordprocessingShape">
                    <wps:wsp>
                      <wps:cNvSpPr/>
                      <wps:spPr>
                        <a:xfrm>
                          <a:off x="0" y="0"/>
                          <a:ext cx="3028950" cy="2286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628F59" w14:textId="44E8A973" w:rsidR="00D37DAB" w:rsidRDefault="00D37DAB" w:rsidP="00367945">
                            <w:pPr>
                              <w:ind w:left="720"/>
                            </w:pPr>
                            <w:r>
                              <w:t>Admin sets up the workflow setup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D5F1FC" id="_x0000_t109" coordsize="21600,21600" o:spt="109" path="m,l,21600r21600,l21600,xe">
                <v:stroke joinstyle="miter"/>
                <v:path gradientshapeok="t" o:connecttype="rect"/>
              </v:shapetype>
              <v:shape id="Flowchart: Process 20" o:spid="_x0000_s1027" type="#_x0000_t109" style="position:absolute;margin-left:0;margin-top:.95pt;width:238.5pt;height:18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" fillcolor="#4472c4 [3204]" strokecolor="#1f3763 [1604]" strokeweight="1pt">
                <v:textbox>
                  <w:txbxContent>
                    <w:p w14:paraId="45628F59" w14:textId="44E8A973" w:rsidR="00D37DAB" w:rsidRDefault="00D37DAB" w:rsidP="00367945">
                      <w:pPr>
                        <w:ind w:left="720"/>
                      </w:pPr>
                      <w:r>
                        <w:t>Admin sets up the workflow setup</w:t>
                      </w:r>
                    </w:p>
                  </w:txbxContent>
                </v:textbox>
                <w10:wrap type="square" anchorx="margin"/>
              </v:shape>
            </w:pict>
          </mc:Fallback>
        </mc:AlternateContent>
      </w:r>
    </w:p>
    <w:p w14:paraId="66BCF90A" w14:textId="58222034" w:rsidR="002429D9" w:rsidRDefault="003803E8" w:rsidP="00CC7CA2">
      <w:r>
        <w:rPr>
          <w:noProof/>
          <w:lang w:eastAsia="en-US" w:bidi="ar-SA"/>
        </w:rPr>
        <mc:AlternateContent>
          <mc:Choice Requires="wps">
            <w:drawing>
              <wp:anchor distT="0" distB="0" distL="114300" distR="114300" simplePos="0" relativeHeight="251669504" behindDoc="0" locked="0" layoutInCell="1" allowOverlap="1" wp14:anchorId="2D48C778" wp14:editId="5F1362C9">
                <wp:simplePos x="0" y="0"/>
                <wp:positionH relativeFrom="margin">
                  <wp:align>center</wp:align>
                </wp:positionH>
                <wp:positionV relativeFrom="paragraph">
                  <wp:posOffset>245435</wp:posOffset>
                </wp:positionV>
                <wp:extent cx="3009900" cy="495300"/>
                <wp:effectExtent l="0" t="0" r="19050" b="19050"/>
                <wp:wrapSquare wrapText="bothSides"/>
                <wp:docPr id="23" name="Flowchart: Process 23"/>
                <wp:cNvGraphicFramePr/>
                <a:graphic xmlns:a="http://schemas.openxmlformats.org/drawingml/2006/main">
                  <a:graphicData uri="http://schemas.microsoft.com/office/word/2010/wordprocessingShape">
                    <wps:wsp>
                      <wps:cNvSpPr/>
                      <wps:spPr>
                        <a:xfrm>
                          <a:off x="0" y="0"/>
                          <a:ext cx="3009900" cy="495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25B8B4" w14:textId="073F6A1E" w:rsidR="00D37DAB" w:rsidRDefault="00D37DAB" w:rsidP="002429D9">
                            <w:pPr>
                              <w:ind w:left="720"/>
                            </w:pPr>
                            <w:r>
                              <w:t>The task originator schedules a task with a request for approval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48C778" id="Flowchart: Process 23" o:spid="_x0000_s1028" type="#_x0000_t109" style="position:absolute;margin-left:0;margin-top:19.35pt;width:237pt;height:39pt;z-index:2516695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" fillcolor="#4472c4 [3204]" strokecolor="#1f3763 [1604]" strokeweight="1pt">
                <v:textbox>
                  <w:txbxContent>
                    <w:p w14:paraId="1A25B8B4" w14:textId="073F6A1E" w:rsidR="00D37DAB" w:rsidRDefault="00D37DAB" w:rsidP="002429D9">
                      <w:pPr>
                        <w:ind w:left="720"/>
                      </w:pPr>
                      <w:r>
                        <w:t>The task originator schedules a task with a request for approval</w:t>
                      </w:r>
                    </w:p>
                  </w:txbxContent>
                </v:textbox>
                <w10:wrap type="square" anchorx="margin"/>
              </v:shape>
            </w:pict>
          </mc:Fallback>
        </mc:AlternateContent>
      </w:r>
      <w:r w:rsidR="00367945">
        <w:tab/>
      </w:r>
      <w:r w:rsidR="00367945">
        <w:tab/>
      </w:r>
    </w:p>
    <w:p w14:paraId="5385F06F" w14:textId="303A5E35" w:rsidR="00E73FF7" w:rsidRDefault="002429D9" w:rsidP="00CC7CA2">
      <w:r>
        <w:tab/>
      </w:r>
      <w:r>
        <w:tab/>
      </w:r>
    </w:p>
    <w:p w14:paraId="5CE34CBE" w14:textId="3F66AC83" w:rsidR="00AD0605" w:rsidRDefault="00147293" w:rsidP="00AD0605">
      <w:r>
        <w:rPr>
          <w:noProof/>
          <w:lang w:eastAsia="en-US" w:bidi="ar-SA"/>
        </w:rPr>
        <mc:AlternateContent>
          <mc:Choice Requires="wps">
            <w:drawing>
              <wp:anchor distT="0" distB="0" distL="114300" distR="114300" simplePos="0" relativeHeight="251671552" behindDoc="0" locked="0" layoutInCell="1" allowOverlap="1" wp14:anchorId="12B3FD12" wp14:editId="32A614F0">
                <wp:simplePos x="0" y="0"/>
                <wp:positionH relativeFrom="margin">
                  <wp:posOffset>2683791</wp:posOffset>
                </wp:positionH>
                <wp:positionV relativeFrom="paragraph">
                  <wp:posOffset>190294</wp:posOffset>
                </wp:positionV>
                <wp:extent cx="238125" cy="265814"/>
                <wp:effectExtent l="19050" t="0" r="28575" b="39370"/>
                <wp:wrapNone/>
                <wp:docPr id="25" name="Down Arrow 25"/>
                <wp:cNvGraphicFramePr/>
                <a:graphic xmlns:a="http://schemas.openxmlformats.org/drawingml/2006/main">
                  <a:graphicData uri="http://schemas.microsoft.com/office/word/2010/wordprocessingShape">
                    <wps:wsp>
                      <wps:cNvSpPr/>
                      <wps:spPr>
                        <a:xfrm>
                          <a:off x="0" y="0"/>
                          <a:ext cx="238125" cy="26581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4AF0E" id="Down Arrow 25" o:spid="_x0000_s1026" type="#_x0000_t67" style="position:absolute;margin-left:211.3pt;margin-top:15pt;width:18.75pt;height:20.9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" adj="11925" fillcolor="#4472c4 [3204]" strokecolor="#1f3763 [1604]" strokeweight="1pt">
                <w10:wrap anchorx="margin"/>
              </v:shape>
            </w:pict>
          </mc:Fallback>
        </mc:AlternateContent>
      </w:r>
    </w:p>
    <w:p w14:paraId="387A3933" w14:textId="4229A674" w:rsidR="00E73FF7" w:rsidRDefault="00E73FF7" w:rsidP="00AD0605"/>
    <w:p w14:paraId="43F1201C" w14:textId="52E38DE0" w:rsidR="00E73FF7" w:rsidRDefault="00147293" w:rsidP="00AD0605">
      <w:r>
        <w:rPr>
          <w:noProof/>
          <w:lang w:eastAsia="en-US" w:bidi="ar-SA"/>
        </w:rPr>
        <mc:AlternateContent>
          <mc:Choice Requires="wps">
            <w:drawing>
              <wp:anchor distT="0" distB="0" distL="114300" distR="114300" simplePos="0" relativeHeight="251673600" behindDoc="0" locked="0" layoutInCell="1" allowOverlap="1" wp14:anchorId="069BBCF8" wp14:editId="572F2DC9">
                <wp:simplePos x="0" y="0"/>
                <wp:positionH relativeFrom="margin">
                  <wp:posOffset>1334120</wp:posOffset>
                </wp:positionH>
                <wp:positionV relativeFrom="paragraph">
                  <wp:posOffset>-107876</wp:posOffset>
                </wp:positionV>
                <wp:extent cx="3009900" cy="495300"/>
                <wp:effectExtent l="0" t="0" r="19050" b="19050"/>
                <wp:wrapSquare wrapText="bothSides"/>
                <wp:docPr id="28" name="Flowchart: Process 28"/>
                <wp:cNvGraphicFramePr/>
                <a:graphic xmlns:a="http://schemas.openxmlformats.org/drawingml/2006/main">
                  <a:graphicData uri="http://schemas.microsoft.com/office/word/2010/wordprocessingShape">
                    <wps:wsp>
                      <wps:cNvSpPr/>
                      <wps:spPr>
                        <a:xfrm>
                          <a:off x="0" y="0"/>
                          <a:ext cx="3009900" cy="495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6C41FE" w14:textId="76020C65" w:rsidR="00D37DAB" w:rsidRDefault="00D37DAB" w:rsidP="00E73FF7">
                            <w:pPr>
                              <w:ind w:left="720"/>
                            </w:pPr>
                            <w:r>
                              <w:t>The task is reviewed and approved by the approver/ approvers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69BBCF8" id="Flowchart: Process 28" o:spid="_x0000_s1029" type="#_x0000_t109" style="position:absolute;margin-left:105.05pt;margin-top:-8.5pt;width:237pt;height:39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" fillcolor="#4472c4 [3204]" strokecolor="#1f3763 [1604]" strokeweight="1pt">
                <v:textbox>
                  <w:txbxContent>
                    <w:p w14:paraId="5C6C41FE" w14:textId="76020C65" w:rsidR="00D37DAB" w:rsidRDefault="00D37DAB" w:rsidP="00E73FF7">
                      <w:pPr>
                        <w:ind w:left="720"/>
                      </w:pPr>
                      <w:r>
                        <w:t>The task is reviewed and approved by the approver/ approvers</w:t>
                      </w:r>
                    </w:p>
                  </w:txbxContent>
                </v:textbox>
                <w10:wrap type="square" anchorx="margin"/>
              </v:shape>
            </w:pict>
          </mc:Fallback>
        </mc:AlternateContent>
      </w:r>
    </w:p>
    <w:p w14:paraId="5C03FBBD" w14:textId="53FFAC72" w:rsidR="00750B24" w:rsidRDefault="00750B24" w:rsidP="00CC7CA2"/>
    <w:p w14:paraId="3593F9C7" w14:textId="747EB07F" w:rsidR="00E73FF7" w:rsidRDefault="00E73FF7" w:rsidP="00CC7CA2">
      <w:pPr>
        <w:pStyle w:val="Heading1"/>
        <w:numPr>
          <w:ilvl w:val="0"/>
          <w:numId w:val="19"/>
        </w:numPr>
      </w:pPr>
      <w:bookmarkStart w:id="16" w:name="_Toc513834946"/>
      <w:r w:rsidRPr="00AD0605">
        <w:t>UPDATING DEVICE SOFTWARE</w:t>
      </w:r>
      <w:bookmarkEnd w:id="16"/>
    </w:p>
    <w:p w14:paraId="5D440857" w14:textId="098517BA" w:rsidR="00507263" w:rsidRDefault="00507263" w:rsidP="00507263"/>
    <w:p w14:paraId="2C195C1B" w14:textId="21A99A4E" w:rsidR="00707FB2" w:rsidRPr="00507263" w:rsidRDefault="00707FB2" w:rsidP="00507263">
      <w:r>
        <w:t>HPNA contains a Software Image repository with Image sets that can be used when upgrading software. When updating a device, you’ll be able to verify if the required image has already been loaded by other analysts and reuse them while executing your tasks.</w:t>
      </w:r>
      <w:r w:rsidR="0006607D">
        <w:t xml:space="preserve"> If the image required by your project/task is not available, you’ll have to upload it before proceeding.</w:t>
      </w:r>
    </w:p>
    <w:p w14:paraId="159A45F4" w14:textId="17EB3E5C" w:rsidR="0006607D" w:rsidRDefault="001419F2" w:rsidP="00CC7CA2">
      <w:pPr>
        <w:pStyle w:val="ListParagraph"/>
      </w:pPr>
      <w:r>
        <w:rPr>
          <w:noProof/>
          <w:lang w:eastAsia="en-US" w:bidi="ar-SA"/>
        </w:rPr>
        <w:lastRenderedPageBreak/>
        <mc:AlternateContent>
          <mc:Choice Requires="wps">
            <w:drawing>
              <wp:anchor distT="45720" distB="45720" distL="114300" distR="114300" simplePos="0" relativeHeight="251676672" behindDoc="0" locked="0" layoutInCell="1" allowOverlap="1" wp14:anchorId="30BEAFF7" wp14:editId="4430231A">
                <wp:simplePos x="0" y="0"/>
                <wp:positionH relativeFrom="margin">
                  <wp:align>left</wp:align>
                </wp:positionH>
                <wp:positionV relativeFrom="paragraph">
                  <wp:posOffset>244475</wp:posOffset>
                </wp:positionV>
                <wp:extent cx="5400675" cy="3667760"/>
                <wp:effectExtent l="0" t="0" r="28575" b="2794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3668233"/>
                        </a:xfrm>
                        <a:prstGeom prst="rect">
                          <a:avLst/>
                        </a:prstGeom>
                        <a:solidFill>
                          <a:schemeClr val="accent2">
                            <a:lumMod val="40000"/>
                            <a:lumOff val="60000"/>
                          </a:schemeClr>
                        </a:solidFill>
                        <a:ln w="9525">
                          <a:solidFill>
                            <a:srgbClr val="000000"/>
                          </a:solidFill>
                          <a:miter lim="800000"/>
                          <a:headEnd/>
                          <a:tailEnd/>
                        </a:ln>
                      </wps:spPr>
                      <wps:txbx>
                        <w:txbxContent>
                          <w:p w14:paraId="34D6EEC8" w14:textId="00BB4059" w:rsidR="00D37DAB" w:rsidRPr="00CC7CA2" w:rsidRDefault="00D37DAB" w:rsidP="00CC7CA2">
                            <w:pPr>
                              <w:pStyle w:val="ListParagraph"/>
                              <w:jc w:val="center"/>
                              <w:rPr>
                                <w:b/>
                                <w:bCs/>
                                <w:sz w:val="28"/>
                                <w:szCs w:val="28"/>
                              </w:rPr>
                            </w:pPr>
                            <w:r w:rsidRPr="00CC7CA2">
                              <w:rPr>
                                <w:b/>
                                <w:bCs/>
                                <w:sz w:val="28"/>
                                <w:szCs w:val="28"/>
                              </w:rPr>
                              <w:t xml:space="preserve">SOFTWARE IMAGE </w:t>
                            </w:r>
                            <w:r>
                              <w:rPr>
                                <w:b/>
                                <w:bCs/>
                                <w:sz w:val="28"/>
                                <w:szCs w:val="28"/>
                              </w:rPr>
                              <w:t xml:space="preserve">TYPES AND </w:t>
                            </w:r>
                            <w:r w:rsidRPr="00CC7CA2">
                              <w:rPr>
                                <w:b/>
                                <w:bCs/>
                                <w:sz w:val="28"/>
                                <w:szCs w:val="28"/>
                              </w:rPr>
                              <w:t>NAMING CONVENTION</w:t>
                            </w:r>
                          </w:p>
                          <w:p w14:paraId="36FA5456" w14:textId="2F9F4F88" w:rsidR="00D37DAB" w:rsidRDefault="00D37DAB" w:rsidP="00CC7CA2">
                            <w:pPr>
                              <w:pStyle w:val="ListParagraph"/>
                              <w:jc w:val="center"/>
                              <w:rPr>
                                <w:b/>
                                <w:bCs/>
                              </w:rPr>
                            </w:pPr>
                          </w:p>
                          <w:p w14:paraId="57023C2E" w14:textId="77777777" w:rsidR="00D37DAB" w:rsidRDefault="00D37DAB" w:rsidP="0006607D">
                            <w:r>
                              <w:t xml:space="preserve">There will be three types of images hosted in HPNA: </w:t>
                            </w:r>
                          </w:p>
                          <w:p w14:paraId="0BCB8A67" w14:textId="6136C7A4" w:rsidR="00D37DAB" w:rsidRDefault="00D37DAB" w:rsidP="0006607D">
                            <w:pPr>
                              <w:pStyle w:val="ListParagraph"/>
                              <w:numPr>
                                <w:ilvl w:val="0"/>
                                <w:numId w:val="27"/>
                              </w:numPr>
                            </w:pPr>
                            <w:r>
                              <w:t xml:space="preserve">GRID: All Grid images are software versions validated and supported by engineering team to run on CNET, either through grid review or during projects and other assignments. These images will have the </w:t>
                            </w:r>
                            <w:r>
                              <w:rPr>
                                <w:b/>
                                <w:bCs/>
                              </w:rPr>
                              <w:t>GRID_</w:t>
                            </w:r>
                            <w:r>
                              <w:t xml:space="preserve"> prefix;</w:t>
                            </w:r>
                            <w:r>
                              <w:br/>
                            </w:r>
                          </w:p>
                          <w:p w14:paraId="5BD40109" w14:textId="4C70D225" w:rsidR="00D37DAB" w:rsidRDefault="00D37DAB" w:rsidP="0006607D">
                            <w:pPr>
                              <w:pStyle w:val="ListParagraph"/>
                              <w:numPr>
                                <w:ilvl w:val="0"/>
                                <w:numId w:val="27"/>
                              </w:numPr>
                            </w:pPr>
                            <w:r>
                              <w:t xml:space="preserve">CUSTOM: All images that were not validated by engineering team should receive the </w:t>
                            </w:r>
                            <w:r>
                              <w:rPr>
                                <w:b/>
                                <w:bCs/>
                              </w:rPr>
                              <w:t>CUSTOM_</w:t>
                            </w:r>
                            <w:r>
                              <w:t xml:space="preserve"> prefix, so they’re properly identified as non-standard OSs. Custom images may be required during tests, PoCs, troubleshooting or grid update.</w:t>
                            </w:r>
                            <w:r>
                              <w:br/>
                            </w:r>
                          </w:p>
                          <w:p w14:paraId="1F3AAD2F" w14:textId="6DD50900" w:rsidR="00D37DAB" w:rsidRDefault="00D37DAB" w:rsidP="0006607D">
                            <w:pPr>
                              <w:pStyle w:val="ListParagraph"/>
                              <w:numPr>
                                <w:ilvl w:val="0"/>
                                <w:numId w:val="27"/>
                              </w:numPr>
                            </w:pPr>
                            <w:r>
                              <w:t xml:space="preserve">OBSOLETE: All images that were once in the grid and then retired should be identified with the </w:t>
                            </w:r>
                            <w:r>
                              <w:rPr>
                                <w:b/>
                                <w:bCs/>
                              </w:rPr>
                              <w:t>OBSOLETE_</w:t>
                            </w:r>
                            <w:r>
                              <w:t xml:space="preserve"> prefix, so it is clear these images are not part of standards anymore. Although no devices should be “updated” to run an obsolete version, there may be valid reasons why these images are needed.</w:t>
                            </w:r>
                          </w:p>
                          <w:p w14:paraId="7A6D0D7C" w14:textId="77777777" w:rsidR="00D37DAB" w:rsidRDefault="00D37DAB" w:rsidP="00CC7CA2">
                            <w:pPr>
                              <w:pStyle w:val="ListParagraph"/>
                            </w:pPr>
                          </w:p>
                          <w:p w14:paraId="0DBAEC27" w14:textId="0D95BADB" w:rsidR="00D37DAB" w:rsidRDefault="00D37DAB" w:rsidP="00CC7CA2">
                            <w:pPr>
                              <w:rPr>
                                <w:b/>
                                <w:bCs/>
                              </w:rPr>
                            </w:pPr>
                            <w:r>
                              <w:t>Note: Some devices automatically reboot after a software update.</w:t>
                            </w:r>
                            <w:r w:rsidDel="001419F2">
                              <w:t xml:space="preserve"> </w:t>
                            </w:r>
                          </w:p>
                          <w:p w14:paraId="6AAEA3D1" w14:textId="5C1A50AD" w:rsidR="00D37DAB" w:rsidRPr="00481C38" w:rsidRDefault="00D37DAB" w:rsidP="00CC7CA2">
                            <w:pPr>
                              <w:pStyle w:val="ListParagraph"/>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EAFF7" id="_x0000_s1030" type="#_x0000_t202" style="position:absolute;left:0;text-align:left;margin-left:0;margin-top:19.25pt;width:425.25pt;height:288.8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" fillcolor="#f7caac [1301]">
                <v:textbox>
                  <w:txbxContent>
                    <w:p w14:paraId="34D6EEC8" w14:textId="00BB4059" w:rsidR="00D37DAB" w:rsidRPr="00CC7CA2" w:rsidRDefault="00D37DAB" w:rsidP="00CC7CA2">
                      <w:pPr>
                        <w:pStyle w:val="ListParagraph"/>
                        <w:jc w:val="center"/>
                        <w:rPr>
                          <w:b/>
                          <w:bCs/>
                          <w:sz w:val="28"/>
                          <w:szCs w:val="28"/>
                        </w:rPr>
                      </w:pPr>
                      <w:r w:rsidRPr="00CC7CA2">
                        <w:rPr>
                          <w:b/>
                          <w:bCs/>
                          <w:sz w:val="28"/>
                          <w:szCs w:val="28"/>
                        </w:rPr>
                        <w:t xml:space="preserve">SOFTWARE IMAGE </w:t>
                      </w:r>
                      <w:r>
                        <w:rPr>
                          <w:b/>
                          <w:bCs/>
                          <w:sz w:val="28"/>
                          <w:szCs w:val="28"/>
                        </w:rPr>
                        <w:t xml:space="preserve">TYPES AND </w:t>
                      </w:r>
                      <w:r w:rsidRPr="00CC7CA2">
                        <w:rPr>
                          <w:b/>
                          <w:bCs/>
                          <w:sz w:val="28"/>
                          <w:szCs w:val="28"/>
                        </w:rPr>
                        <w:t>NAMING CONVENTION</w:t>
                      </w:r>
                    </w:p>
                    <w:p w14:paraId="36FA5456" w14:textId="2F9F4F88" w:rsidR="00D37DAB" w:rsidRDefault="00D37DAB" w:rsidP="00CC7CA2">
                      <w:pPr>
                        <w:pStyle w:val="ListParagraph"/>
                        <w:jc w:val="center"/>
                        <w:rPr>
                          <w:b/>
                          <w:bCs/>
                        </w:rPr>
                      </w:pPr>
                    </w:p>
                    <w:p w14:paraId="57023C2E" w14:textId="77777777" w:rsidR="00D37DAB" w:rsidRDefault="00D37DAB" w:rsidP="0006607D">
                      <w:r>
                        <w:t xml:space="preserve">There will be three types of images hosted in HPNA: </w:t>
                      </w:r>
                    </w:p>
                    <w:p w14:paraId="0BCB8A67" w14:textId="6136C7A4" w:rsidR="00D37DAB" w:rsidRDefault="00D37DAB" w:rsidP="0006607D">
                      <w:pPr>
                        <w:pStyle w:val="ListParagraph"/>
                        <w:numPr>
                          <w:ilvl w:val="0"/>
                          <w:numId w:val="27"/>
                        </w:numPr>
                      </w:pPr>
                      <w:r>
                        <w:t xml:space="preserve">GRID: All Grid images are software versions validated and supported by engineering team to run on CNET, either through grid review or during projects and other assignments. These images will have the </w:t>
                      </w:r>
                      <w:r>
                        <w:rPr>
                          <w:b/>
                          <w:bCs/>
                        </w:rPr>
                        <w:t>GRID_</w:t>
                      </w:r>
                      <w:r>
                        <w:t xml:space="preserve"> prefix;</w:t>
                      </w:r>
                      <w:r>
                        <w:br/>
                      </w:r>
                    </w:p>
                    <w:p w14:paraId="5BD40109" w14:textId="4C70D225" w:rsidR="00D37DAB" w:rsidRDefault="00D37DAB" w:rsidP="0006607D">
                      <w:pPr>
                        <w:pStyle w:val="ListParagraph"/>
                        <w:numPr>
                          <w:ilvl w:val="0"/>
                          <w:numId w:val="27"/>
                        </w:numPr>
                      </w:pPr>
                      <w:r>
                        <w:t xml:space="preserve">CUSTOM: All images that were not validated by engineering team should receive the </w:t>
                      </w:r>
                      <w:r>
                        <w:rPr>
                          <w:b/>
                          <w:bCs/>
                        </w:rPr>
                        <w:t>CUSTOM_</w:t>
                      </w:r>
                      <w:r>
                        <w:t xml:space="preserve"> prefix, so they’re properly identified as non-standard OSs. Custom images may be required during tests, PoCs, troubleshooting or grid update.</w:t>
                      </w:r>
                      <w:r>
                        <w:br/>
                      </w:r>
                    </w:p>
                    <w:p w14:paraId="1F3AAD2F" w14:textId="6DD50900" w:rsidR="00D37DAB" w:rsidRDefault="00D37DAB" w:rsidP="0006607D">
                      <w:pPr>
                        <w:pStyle w:val="ListParagraph"/>
                        <w:numPr>
                          <w:ilvl w:val="0"/>
                          <w:numId w:val="27"/>
                        </w:numPr>
                      </w:pPr>
                      <w:r>
                        <w:t xml:space="preserve">OBSOLETE: All images that were once in the grid and then retired should be identified with the </w:t>
                      </w:r>
                      <w:r>
                        <w:rPr>
                          <w:b/>
                          <w:bCs/>
                        </w:rPr>
                        <w:t>OBSOLETE_</w:t>
                      </w:r>
                      <w:r>
                        <w:t xml:space="preserve"> prefix, so it is clear these images are not part of standards anymore. Although no devices should be “updated” to run an obsolete version, there may be valid reasons why these images are needed.</w:t>
                      </w:r>
                    </w:p>
                    <w:p w14:paraId="7A6D0D7C" w14:textId="77777777" w:rsidR="00D37DAB" w:rsidRDefault="00D37DAB" w:rsidP="00CC7CA2">
                      <w:pPr>
                        <w:pStyle w:val="ListParagraph"/>
                      </w:pPr>
                    </w:p>
                    <w:p w14:paraId="0DBAEC27" w14:textId="0D95BADB" w:rsidR="00D37DAB" w:rsidRDefault="00D37DAB" w:rsidP="00CC7CA2">
                      <w:pPr>
                        <w:rPr>
                          <w:b/>
                          <w:bCs/>
                        </w:rPr>
                      </w:pPr>
                      <w:r>
                        <w:t>Note: Some devices automatically reboot after a software update.</w:t>
                      </w:r>
                      <w:r w:rsidDel="001419F2">
                        <w:t xml:space="preserve"> </w:t>
                      </w:r>
                    </w:p>
                    <w:p w14:paraId="6AAEA3D1" w14:textId="5C1A50AD" w:rsidR="00D37DAB" w:rsidRPr="00481C38" w:rsidRDefault="00D37DAB" w:rsidP="00CC7CA2">
                      <w:pPr>
                        <w:pStyle w:val="ListParagraph"/>
                        <w:jc w:val="center"/>
                        <w:rPr>
                          <w:b/>
                          <w:bCs/>
                        </w:rPr>
                      </w:pPr>
                    </w:p>
                  </w:txbxContent>
                </v:textbox>
                <w10:wrap type="square" anchorx="margin"/>
              </v:shape>
            </w:pict>
          </mc:Fallback>
        </mc:AlternateContent>
      </w:r>
    </w:p>
    <w:p w14:paraId="52106B72" w14:textId="77777777" w:rsidR="00147293" w:rsidRDefault="00147293" w:rsidP="00CC7CA2"/>
    <w:p w14:paraId="2439B963" w14:textId="36C40C90" w:rsidR="0006607D" w:rsidRDefault="0006607D" w:rsidP="00CC7CA2">
      <w:pPr>
        <w:pStyle w:val="Heading2"/>
        <w:numPr>
          <w:ilvl w:val="1"/>
          <w:numId w:val="19"/>
        </w:numPr>
      </w:pPr>
      <w:bookmarkStart w:id="17" w:name="_Toc513834947"/>
      <w:r>
        <w:t xml:space="preserve">Checking </w:t>
      </w:r>
      <w:r w:rsidR="00C1651D">
        <w:t xml:space="preserve">If Required Image Is Available In </w:t>
      </w:r>
      <w:r>
        <w:t>HPNA</w:t>
      </w:r>
      <w:bookmarkEnd w:id="17"/>
    </w:p>
    <w:p w14:paraId="06368968" w14:textId="77777777" w:rsidR="00D53EB4" w:rsidRDefault="00D53EB4" w:rsidP="00D53EB4">
      <w:pPr>
        <w:pStyle w:val="ListParagraph"/>
        <w:numPr>
          <w:ilvl w:val="1"/>
          <w:numId w:val="24"/>
        </w:numPr>
      </w:pPr>
      <w:r>
        <w:t>Log into HPNA with your DS ID (</w:t>
      </w:r>
      <w:hyperlink r:id="rId34" w:history="1">
        <w:r w:rsidRPr="00283CB4">
          <w:rPr>
            <w:rStyle w:val="Hyperlink"/>
          </w:rPr>
          <w:t>https://hpna.admin.cargill.com/</w:t>
        </w:r>
      </w:hyperlink>
      <w:r>
        <w:t xml:space="preserve"> ) ;</w:t>
      </w:r>
    </w:p>
    <w:p w14:paraId="541E9EC6" w14:textId="5DFC2B05" w:rsidR="0006607D" w:rsidRDefault="00D53EB4" w:rsidP="00CC7CA2">
      <w:pPr>
        <w:pStyle w:val="ListParagraph"/>
        <w:numPr>
          <w:ilvl w:val="1"/>
          <w:numId w:val="24"/>
        </w:numPr>
      </w:pPr>
      <w:r>
        <w:t xml:space="preserve">On top bar, click on Devices </w:t>
      </w:r>
      <w:r>
        <w:sym w:font="Wingdings" w:char="F0E8"/>
      </w:r>
      <w:r>
        <w:t xml:space="preserve"> Device Tool</w:t>
      </w:r>
      <w:r w:rsidRPr="0064573D">
        <w:t>s</w:t>
      </w:r>
      <w:r>
        <w:t xml:space="preserve"> </w:t>
      </w:r>
      <w:r>
        <w:sym w:font="Wingdings" w:char="F0E8"/>
      </w:r>
      <w:r>
        <w:t xml:space="preserve"> Software Images</w:t>
      </w:r>
    </w:p>
    <w:p w14:paraId="40D84075" w14:textId="77777777" w:rsidR="00D53EB4" w:rsidRDefault="00D53EB4" w:rsidP="00CC7CA2">
      <w:pPr>
        <w:pStyle w:val="ListParagraph"/>
        <w:numPr>
          <w:ilvl w:val="1"/>
          <w:numId w:val="24"/>
        </w:numPr>
      </w:pPr>
      <w:r>
        <w:t>Use CTRL+F to search on the screen if the required software image is already existing in HPNA.</w:t>
      </w:r>
    </w:p>
    <w:p w14:paraId="2E0B4279" w14:textId="0940D901" w:rsidR="00D53EB4" w:rsidRDefault="00D53EB4" w:rsidP="00CC7CA2">
      <w:pPr>
        <w:pStyle w:val="ListParagraph"/>
        <w:ind w:left="1440"/>
      </w:pPr>
      <w:r>
        <w:rPr>
          <w:noProof/>
          <w:lang w:eastAsia="en-US" w:bidi="ar-SA"/>
        </w:rPr>
        <w:drawing>
          <wp:inline distT="0" distB="0" distL="0" distR="0" wp14:anchorId="17D1B549" wp14:editId="1844E6F6">
            <wp:extent cx="5612130" cy="221869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218690"/>
                    </a:xfrm>
                    <a:prstGeom prst="rect">
                      <a:avLst/>
                    </a:prstGeom>
                  </pic:spPr>
                </pic:pic>
              </a:graphicData>
            </a:graphic>
          </wp:inline>
        </w:drawing>
      </w:r>
      <w:r>
        <w:t xml:space="preserve"> </w:t>
      </w:r>
    </w:p>
    <w:p w14:paraId="796B9423" w14:textId="50A0BB43" w:rsidR="00A349CC" w:rsidRDefault="00A349CC">
      <w:r>
        <w:br w:type="page"/>
      </w:r>
    </w:p>
    <w:p w14:paraId="413CCD2F" w14:textId="77777777" w:rsidR="0006607D" w:rsidRPr="0006607D" w:rsidRDefault="0006607D" w:rsidP="00CC7CA2"/>
    <w:p w14:paraId="1704014C" w14:textId="7A223E66" w:rsidR="00AD0605" w:rsidRDefault="00C1651D" w:rsidP="00CC7CA2">
      <w:pPr>
        <w:pStyle w:val="Heading2"/>
      </w:pPr>
      <w:bookmarkStart w:id="18" w:name="_Toc513834948"/>
      <w:r>
        <w:t xml:space="preserve">5.2 </w:t>
      </w:r>
      <w:r w:rsidR="00707FB2">
        <w:t>Loading</w:t>
      </w:r>
      <w:r w:rsidR="00C66AF3">
        <w:t xml:space="preserve"> Software </w:t>
      </w:r>
      <w:r>
        <w:t xml:space="preserve">Image </w:t>
      </w:r>
      <w:r w:rsidR="00750B24">
        <w:t>in</w:t>
      </w:r>
      <w:r>
        <w:t xml:space="preserve"> </w:t>
      </w:r>
      <w:r w:rsidR="00C66AF3">
        <w:t>HPNA</w:t>
      </w:r>
      <w:bookmarkEnd w:id="18"/>
    </w:p>
    <w:p w14:paraId="0FCD436F" w14:textId="77777777" w:rsidR="00A349CC" w:rsidRPr="00A349CC" w:rsidRDefault="00A349CC" w:rsidP="00CC7CA2"/>
    <w:p w14:paraId="54F74045" w14:textId="2F99A18E" w:rsidR="00C66AF3" w:rsidRDefault="00C66AF3" w:rsidP="00C66AF3">
      <w:pPr>
        <w:pStyle w:val="ListParagraph"/>
        <w:numPr>
          <w:ilvl w:val="1"/>
          <w:numId w:val="24"/>
        </w:numPr>
      </w:pPr>
      <w:r>
        <w:t>Log into HPNA with your DS ID (</w:t>
      </w:r>
      <w:hyperlink r:id="rId36" w:history="1">
        <w:r w:rsidRPr="00283CB4">
          <w:rPr>
            <w:rStyle w:val="Hyperlink"/>
          </w:rPr>
          <w:t>https://hpna.admin.cargill.com/</w:t>
        </w:r>
      </w:hyperlink>
      <w:r>
        <w:t xml:space="preserve"> ) ;</w:t>
      </w:r>
    </w:p>
    <w:p w14:paraId="2C698CDB" w14:textId="493091EC" w:rsidR="00C66AF3" w:rsidRDefault="00D74D8D" w:rsidP="00C66AF3">
      <w:pPr>
        <w:pStyle w:val="ListParagraph"/>
        <w:numPr>
          <w:ilvl w:val="1"/>
          <w:numId w:val="24"/>
        </w:numPr>
      </w:pPr>
      <w:r>
        <w:t>On top bar, click on Device</w:t>
      </w:r>
      <w:r w:rsidR="00C66AF3">
        <w:t xml:space="preserve">s </w:t>
      </w:r>
      <w:r w:rsidR="00C66AF3">
        <w:sym w:font="Wingdings" w:char="F0E8"/>
      </w:r>
      <w:r>
        <w:t xml:space="preserve"> Device Tool</w:t>
      </w:r>
      <w:r w:rsidR="00C66AF3" w:rsidRPr="0064573D">
        <w:t>s</w:t>
      </w:r>
      <w:r>
        <w:t xml:space="preserve"> </w:t>
      </w:r>
      <w:r>
        <w:sym w:font="Wingdings" w:char="F0E8"/>
      </w:r>
      <w:r>
        <w:t xml:space="preserve"> Software Images</w:t>
      </w:r>
    </w:p>
    <w:p w14:paraId="592E80BD" w14:textId="200B3BD8" w:rsidR="00D74D8D" w:rsidRPr="00835479" w:rsidRDefault="00D74D8D" w:rsidP="00C66AF3">
      <w:pPr>
        <w:pStyle w:val="ListParagraph"/>
        <w:numPr>
          <w:ilvl w:val="1"/>
          <w:numId w:val="24"/>
        </w:numPr>
      </w:pPr>
      <w:r>
        <w:t xml:space="preserve">Click on </w:t>
      </w:r>
      <w:r w:rsidRPr="00D74D8D">
        <w:rPr>
          <w:b/>
        </w:rPr>
        <w:t>Add Image Set</w:t>
      </w:r>
      <w:r>
        <w:rPr>
          <w:b/>
        </w:rPr>
        <w:t>.</w:t>
      </w:r>
    </w:p>
    <w:p w14:paraId="21C4CFED" w14:textId="0336D90F" w:rsidR="00835479" w:rsidRPr="00D74D8D" w:rsidRDefault="00835479" w:rsidP="00A349CC">
      <w:pPr>
        <w:pStyle w:val="ListParagraph"/>
        <w:numPr>
          <w:ilvl w:val="1"/>
          <w:numId w:val="24"/>
        </w:numPr>
      </w:pPr>
      <w:r w:rsidRPr="00835479">
        <w:t>Write an</w:t>
      </w:r>
      <w:r>
        <w:rPr>
          <w:b/>
        </w:rPr>
        <w:t xml:space="preserve"> Image Set Name.</w:t>
      </w:r>
      <w:r w:rsidR="00A349CC">
        <w:rPr>
          <w:b/>
        </w:rPr>
        <w:t xml:space="preserve"> </w:t>
      </w:r>
      <w:r w:rsidR="00A349CC">
        <w:rPr>
          <w:bCs/>
        </w:rPr>
        <w:t>Remember to follow the naming convention and prepend the image name with GRID/CUSTOM/OBSOLETE. Example: OBSOLETE_</w:t>
      </w:r>
      <w:r w:rsidR="00A349CC" w:rsidRPr="00A349CC">
        <w:t xml:space="preserve"> </w:t>
      </w:r>
      <w:r w:rsidR="00A349CC" w:rsidRPr="00A349CC">
        <w:rPr>
          <w:bCs/>
        </w:rPr>
        <w:t xml:space="preserve">Cisco IOS 15.3(3)M3 </w:t>
      </w:r>
    </w:p>
    <w:p w14:paraId="7FCCF5B1" w14:textId="7CDC08AF" w:rsidR="00D74D8D" w:rsidRDefault="00835479" w:rsidP="00C66AF3">
      <w:pPr>
        <w:pStyle w:val="ListParagraph"/>
        <w:numPr>
          <w:ilvl w:val="1"/>
          <w:numId w:val="24"/>
        </w:numPr>
      </w:pPr>
      <w:r>
        <w:t xml:space="preserve">Select a </w:t>
      </w:r>
      <w:r w:rsidRPr="00835479">
        <w:rPr>
          <w:b/>
        </w:rPr>
        <w:t>P</w:t>
      </w:r>
      <w:r w:rsidR="0046398C" w:rsidRPr="00835479">
        <w:rPr>
          <w:b/>
        </w:rPr>
        <w:t>artition</w:t>
      </w:r>
      <w:r w:rsidR="0046398C">
        <w:t xml:space="preserve"> from the dropdown menu.</w:t>
      </w:r>
      <w:r w:rsidR="00513C77">
        <w:t xml:space="preserve"> Different partitions will be listed here only if they are configured.</w:t>
      </w:r>
      <w:r>
        <w:t xml:space="preserve"> If you want to use all partitions, select Shared.</w:t>
      </w:r>
      <w:r w:rsidR="00513C77">
        <w:t xml:space="preserve"> </w:t>
      </w:r>
    </w:p>
    <w:p w14:paraId="118D6B65" w14:textId="258FF393" w:rsidR="00513C77" w:rsidRDefault="00513C77" w:rsidP="00C66AF3">
      <w:pPr>
        <w:pStyle w:val="ListParagraph"/>
        <w:numPr>
          <w:ilvl w:val="1"/>
          <w:numId w:val="24"/>
        </w:numPr>
      </w:pPr>
      <w:r>
        <w:t>Up to 5 softwar</w:t>
      </w:r>
      <w:r w:rsidR="00835479">
        <w:t>e images can be uploaded</w:t>
      </w:r>
      <w:r>
        <w:t xml:space="preserve">. </w:t>
      </w:r>
    </w:p>
    <w:p w14:paraId="3CCCE993" w14:textId="60D4C179" w:rsidR="00835479" w:rsidRDefault="00835479" w:rsidP="00835479">
      <w:pPr>
        <w:pStyle w:val="ListParagraph"/>
        <w:numPr>
          <w:ilvl w:val="1"/>
          <w:numId w:val="24"/>
        </w:numPr>
      </w:pPr>
      <w:r w:rsidRPr="00835479">
        <w:rPr>
          <w:b/>
        </w:rPr>
        <w:t>Vendor MD5 Checksum</w:t>
      </w:r>
      <w:r>
        <w:t xml:space="preserve">: </w:t>
      </w:r>
      <w:r w:rsidRPr="00835479">
        <w:t>Checksum is a 128-bit checksum computed using the MD5 algorithm. MD5 is a cryptographically secure algorithm.</w:t>
      </w:r>
    </w:p>
    <w:p w14:paraId="2B9F9E04" w14:textId="3DF51C6D" w:rsidR="00513C77" w:rsidRDefault="00513C77" w:rsidP="00C66AF3">
      <w:pPr>
        <w:pStyle w:val="ListParagraph"/>
        <w:numPr>
          <w:ilvl w:val="1"/>
          <w:numId w:val="24"/>
        </w:numPr>
      </w:pPr>
      <w:r>
        <w:t xml:space="preserve">Specify a ZIP or a </w:t>
      </w:r>
      <w:r w:rsidR="000E29AC">
        <w:t xml:space="preserve">TAR </w:t>
      </w:r>
      <w:r w:rsidR="000E29AC" w:rsidRPr="000E29AC">
        <w:rPr>
          <w:b/>
        </w:rPr>
        <w:t>A</w:t>
      </w:r>
      <w:r w:rsidRPr="000E29AC">
        <w:rPr>
          <w:b/>
        </w:rPr>
        <w:t>rchive file</w:t>
      </w:r>
      <w:r>
        <w:t xml:space="preserve"> to expand the archive file and add all co</w:t>
      </w:r>
      <w:r w:rsidR="00961C5C">
        <w:t>ntained files to the image set.</w:t>
      </w:r>
    </w:p>
    <w:p w14:paraId="233D147B" w14:textId="0EC0BC3B" w:rsidR="00513C77" w:rsidRDefault="000E29AC" w:rsidP="00C66AF3">
      <w:pPr>
        <w:pStyle w:val="ListParagraph"/>
        <w:numPr>
          <w:ilvl w:val="1"/>
          <w:numId w:val="24"/>
        </w:numPr>
      </w:pPr>
      <w:r>
        <w:t xml:space="preserve">Under </w:t>
      </w:r>
      <w:r w:rsidRPr="000E29AC">
        <w:rPr>
          <w:b/>
        </w:rPr>
        <w:t>Image R</w:t>
      </w:r>
      <w:r w:rsidR="00513C77" w:rsidRPr="000E29AC">
        <w:rPr>
          <w:b/>
        </w:rPr>
        <w:t>equirements</w:t>
      </w:r>
      <w:r w:rsidR="00513C77">
        <w:t xml:space="preserve">, select a driver and model </w:t>
      </w:r>
      <w:r w:rsidR="00707FB2">
        <w:t xml:space="preserve">required by the image. Consult Cisco website for information. Peer review it with engineering team. </w:t>
      </w:r>
    </w:p>
    <w:p w14:paraId="0732E64D" w14:textId="280A84CB" w:rsidR="00513C77" w:rsidRDefault="009057D4" w:rsidP="00C66AF3">
      <w:pPr>
        <w:pStyle w:val="ListParagraph"/>
        <w:numPr>
          <w:ilvl w:val="1"/>
          <w:numId w:val="24"/>
        </w:numPr>
      </w:pPr>
      <w:r>
        <w:t xml:space="preserve">System memory, processor and boot ROM can also be filled if required. </w:t>
      </w:r>
    </w:p>
    <w:p w14:paraId="509292DF" w14:textId="41D92D6D" w:rsidR="009057D4" w:rsidRDefault="000E29AC" w:rsidP="00C66AF3">
      <w:pPr>
        <w:pStyle w:val="ListParagraph"/>
        <w:numPr>
          <w:ilvl w:val="1"/>
          <w:numId w:val="24"/>
        </w:numPr>
      </w:pPr>
      <w:r>
        <w:t xml:space="preserve">Add a </w:t>
      </w:r>
      <w:r w:rsidRPr="000E29AC">
        <w:rPr>
          <w:b/>
        </w:rPr>
        <w:t>D</w:t>
      </w:r>
      <w:r w:rsidR="009057D4" w:rsidRPr="000E29AC">
        <w:rPr>
          <w:b/>
        </w:rPr>
        <w:t>escription</w:t>
      </w:r>
      <w:r>
        <w:t xml:space="preserve"> for better clarity.</w:t>
      </w:r>
    </w:p>
    <w:p w14:paraId="22F8FE9F" w14:textId="454CD33B" w:rsidR="000E29AC" w:rsidRDefault="000E29AC" w:rsidP="00C66AF3">
      <w:pPr>
        <w:pStyle w:val="ListParagraph"/>
        <w:numPr>
          <w:ilvl w:val="1"/>
          <w:numId w:val="24"/>
        </w:numPr>
      </w:pPr>
      <w:r>
        <w:t xml:space="preserve">Click </w:t>
      </w:r>
      <w:r w:rsidRPr="000E29AC">
        <w:rPr>
          <w:b/>
        </w:rPr>
        <w:t>Save Software</w:t>
      </w:r>
      <w:r>
        <w:t xml:space="preserve"> to save the software.</w:t>
      </w:r>
    </w:p>
    <w:p w14:paraId="2DB582CB" w14:textId="1EDB8E21" w:rsidR="000E29AC" w:rsidRDefault="000E29AC" w:rsidP="000E29AC">
      <w:pPr>
        <w:pStyle w:val="ListParagraph"/>
        <w:ind w:left="1440"/>
      </w:pPr>
      <w:r>
        <w:rPr>
          <w:noProof/>
          <w:lang w:eastAsia="en-US" w:bidi="ar-SA"/>
        </w:rPr>
        <w:drawing>
          <wp:inline distT="0" distB="0" distL="0" distR="0" wp14:anchorId="67E84CFF" wp14:editId="463E9832">
            <wp:extent cx="5612130" cy="233299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332990"/>
                    </a:xfrm>
                    <a:prstGeom prst="rect">
                      <a:avLst/>
                    </a:prstGeom>
                  </pic:spPr>
                </pic:pic>
              </a:graphicData>
            </a:graphic>
          </wp:inline>
        </w:drawing>
      </w:r>
    </w:p>
    <w:p w14:paraId="6A618E47" w14:textId="6A4E908C" w:rsidR="000E29AC" w:rsidRDefault="000E29AC" w:rsidP="000E29AC">
      <w:pPr>
        <w:pStyle w:val="ListParagraph"/>
        <w:ind w:left="1440"/>
      </w:pPr>
      <w:r>
        <w:rPr>
          <w:noProof/>
          <w:lang w:eastAsia="en-US" w:bidi="ar-SA"/>
        </w:rPr>
        <w:drawing>
          <wp:inline distT="0" distB="0" distL="0" distR="0" wp14:anchorId="630C466A" wp14:editId="3E9CDDE2">
            <wp:extent cx="5612130" cy="1313180"/>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313180"/>
                    </a:xfrm>
                    <a:prstGeom prst="rect">
                      <a:avLst/>
                    </a:prstGeom>
                  </pic:spPr>
                </pic:pic>
              </a:graphicData>
            </a:graphic>
          </wp:inline>
        </w:drawing>
      </w:r>
    </w:p>
    <w:p w14:paraId="2F50647D" w14:textId="1D0A3E70" w:rsidR="00A349CC" w:rsidRDefault="00A349CC">
      <w:r>
        <w:br w:type="page"/>
      </w:r>
    </w:p>
    <w:p w14:paraId="2D0A1472" w14:textId="76BF375F" w:rsidR="000E29AC" w:rsidRDefault="000E29AC" w:rsidP="000E29AC">
      <w:pPr>
        <w:pStyle w:val="ListParagraph"/>
        <w:ind w:left="1440"/>
      </w:pPr>
    </w:p>
    <w:p w14:paraId="20BC2F2D" w14:textId="469ED156" w:rsidR="00A349CC" w:rsidRDefault="00C1651D" w:rsidP="00CC7CA2">
      <w:pPr>
        <w:pStyle w:val="Heading2"/>
      </w:pPr>
      <w:bookmarkStart w:id="19" w:name="_Toc513834949"/>
      <w:r>
        <w:t>5.3 Preparing To Update Device Software:</w:t>
      </w:r>
      <w:bookmarkEnd w:id="19"/>
    </w:p>
    <w:p w14:paraId="189A859B" w14:textId="77777777" w:rsidR="00A349CC" w:rsidRPr="00A349CC" w:rsidRDefault="00A349CC" w:rsidP="00CC7CA2"/>
    <w:p w14:paraId="2C54F49D" w14:textId="26C774CC" w:rsidR="00CF4F51" w:rsidRDefault="00A349CC" w:rsidP="00CC7CA2">
      <w:r>
        <w:t>R</w:t>
      </w:r>
      <w:r w:rsidR="00C1651D">
        <w:t>u</w:t>
      </w:r>
      <w:r w:rsidR="00C10459">
        <w:t xml:space="preserve">n </w:t>
      </w:r>
      <w:r>
        <w:t xml:space="preserve">a </w:t>
      </w:r>
      <w:r w:rsidR="00C10459">
        <w:t>file system diagnostics</w:t>
      </w:r>
      <w:r>
        <w:t xml:space="preserve"> to collect device(s) information:</w:t>
      </w:r>
    </w:p>
    <w:p w14:paraId="40B21E1B" w14:textId="77777777" w:rsidR="00C10459" w:rsidRDefault="00C10459" w:rsidP="003613D7">
      <w:pPr>
        <w:pStyle w:val="ListParagraph"/>
        <w:numPr>
          <w:ilvl w:val="1"/>
          <w:numId w:val="28"/>
        </w:numPr>
      </w:pPr>
      <w:r>
        <w:t>Log into HPNA with your DS ID (</w:t>
      </w:r>
      <w:hyperlink r:id="rId39" w:history="1">
        <w:r w:rsidRPr="00283CB4">
          <w:rPr>
            <w:rStyle w:val="Hyperlink"/>
          </w:rPr>
          <w:t>https://hpna.admin.cargill.com/</w:t>
        </w:r>
      </w:hyperlink>
      <w:r>
        <w:t xml:space="preserve"> ) </w:t>
      </w:r>
    </w:p>
    <w:p w14:paraId="2E8F9875" w14:textId="64F3415B" w:rsidR="00C10459" w:rsidRDefault="00E87EC4" w:rsidP="003613D7">
      <w:pPr>
        <w:pStyle w:val="ListParagraph"/>
        <w:numPr>
          <w:ilvl w:val="1"/>
          <w:numId w:val="28"/>
        </w:numPr>
      </w:pPr>
      <w:r>
        <w:t>On top bar, click on Task</w:t>
      </w:r>
      <w:r w:rsidR="00A2066B">
        <w:t>s</w:t>
      </w:r>
      <w:r w:rsidR="00C10459">
        <w:t xml:space="preserve"> </w:t>
      </w:r>
      <w:r w:rsidR="00C10459">
        <w:sym w:font="Wingdings" w:char="F0E8"/>
      </w:r>
      <w:r>
        <w:t xml:space="preserve"> New Tasks</w:t>
      </w:r>
      <w:r w:rsidR="00C10459">
        <w:t xml:space="preserve"> </w:t>
      </w:r>
      <w:r w:rsidR="00C10459">
        <w:sym w:font="Wingdings" w:char="F0E8"/>
      </w:r>
      <w:r w:rsidR="00C10459">
        <w:t xml:space="preserve"> </w:t>
      </w:r>
      <w:r>
        <w:t>Run Diagnostics</w:t>
      </w:r>
    </w:p>
    <w:p w14:paraId="2B0ADFD4" w14:textId="4719B5ED" w:rsidR="00E87EC4" w:rsidRDefault="00A2066B" w:rsidP="003613D7">
      <w:pPr>
        <w:pStyle w:val="ListParagraph"/>
        <w:numPr>
          <w:ilvl w:val="1"/>
          <w:numId w:val="28"/>
        </w:numPr>
      </w:pPr>
      <w:r>
        <w:t xml:space="preserve">Give the </w:t>
      </w:r>
      <w:r w:rsidRPr="00E92815">
        <w:rPr>
          <w:b/>
        </w:rPr>
        <w:t>Task Name</w:t>
      </w:r>
      <w:r w:rsidR="00E8132A">
        <w:rPr>
          <w:b/>
        </w:rPr>
        <w:t xml:space="preserve"> </w:t>
      </w:r>
      <w:r w:rsidR="00E8132A">
        <w:rPr>
          <w:bCs/>
        </w:rPr>
        <w:t>(include the CRQ or INC number if possible)</w:t>
      </w:r>
      <w:r>
        <w:t>.</w:t>
      </w:r>
    </w:p>
    <w:p w14:paraId="545F4EB6" w14:textId="16AB627F" w:rsidR="00A2066B" w:rsidRDefault="00A2066B" w:rsidP="003613D7">
      <w:pPr>
        <w:pStyle w:val="ListParagraph"/>
        <w:numPr>
          <w:ilvl w:val="1"/>
          <w:numId w:val="28"/>
        </w:numPr>
      </w:pPr>
      <w:r>
        <w:t xml:space="preserve">In </w:t>
      </w:r>
      <w:r w:rsidRPr="00E92815">
        <w:rPr>
          <w:b/>
        </w:rPr>
        <w:t>Applies To</w:t>
      </w:r>
      <w:r w:rsidR="00E92815">
        <w:t>, select</w:t>
      </w:r>
      <w:r w:rsidR="00A349CC">
        <w:t xml:space="preserve"> one or multiple</w:t>
      </w:r>
      <w:r w:rsidR="00E92815">
        <w:t xml:space="preserve"> </w:t>
      </w:r>
      <w:r w:rsidR="00E92815" w:rsidRPr="00E92815">
        <w:rPr>
          <w:b/>
        </w:rPr>
        <w:t>Device/G</w:t>
      </w:r>
      <w:r w:rsidRPr="00E92815">
        <w:rPr>
          <w:b/>
        </w:rPr>
        <w:t>roup</w:t>
      </w:r>
      <w:r>
        <w:t xml:space="preserve"> that you want to run this diagnostics for. </w:t>
      </w:r>
    </w:p>
    <w:p w14:paraId="7713BB7A" w14:textId="412D794B" w:rsidR="00A2066B" w:rsidRDefault="00A2066B" w:rsidP="003613D7">
      <w:pPr>
        <w:pStyle w:val="ListParagraph"/>
        <w:numPr>
          <w:ilvl w:val="1"/>
          <w:numId w:val="28"/>
        </w:numPr>
      </w:pPr>
      <w:r>
        <w:t xml:space="preserve">Choose appropriate </w:t>
      </w:r>
      <w:r w:rsidRPr="00E92815">
        <w:rPr>
          <w:b/>
        </w:rPr>
        <w:t>Task Priority</w:t>
      </w:r>
      <w:r>
        <w:t>. 1 being the highest.</w:t>
      </w:r>
    </w:p>
    <w:p w14:paraId="1A2CBBCD" w14:textId="6FE3072A" w:rsidR="00A2066B" w:rsidRDefault="00A2066B" w:rsidP="003613D7">
      <w:pPr>
        <w:pStyle w:val="ListParagraph"/>
        <w:numPr>
          <w:ilvl w:val="1"/>
          <w:numId w:val="28"/>
        </w:numPr>
      </w:pPr>
      <w:r>
        <w:t xml:space="preserve">Under </w:t>
      </w:r>
      <w:r w:rsidRPr="00E92815">
        <w:rPr>
          <w:b/>
        </w:rPr>
        <w:t>Task Options</w:t>
      </w:r>
      <w:r>
        <w:t xml:space="preserve">, </w:t>
      </w:r>
      <w:r w:rsidR="00481D21">
        <w:t xml:space="preserve">check </w:t>
      </w:r>
      <w:r w:rsidR="00481D21" w:rsidRPr="003D7F83">
        <w:rPr>
          <w:b/>
        </w:rPr>
        <w:t>Session log</w:t>
      </w:r>
      <w:r w:rsidR="00481D21">
        <w:t xml:space="preserve"> if you want to have detailed log generated.</w:t>
      </w:r>
    </w:p>
    <w:p w14:paraId="4D5C7AE2" w14:textId="68FEFDC0" w:rsidR="00481D21" w:rsidRDefault="00481D21" w:rsidP="003613D7">
      <w:pPr>
        <w:pStyle w:val="ListParagraph"/>
        <w:numPr>
          <w:ilvl w:val="1"/>
          <w:numId w:val="28"/>
        </w:numPr>
      </w:pPr>
      <w:r>
        <w:t xml:space="preserve">Let the </w:t>
      </w:r>
      <w:r w:rsidRPr="00E92815">
        <w:rPr>
          <w:b/>
        </w:rPr>
        <w:t>Run Mode</w:t>
      </w:r>
      <w:r>
        <w:t xml:space="preserve"> be set as parallel.</w:t>
      </w:r>
    </w:p>
    <w:p w14:paraId="7D0FFA37" w14:textId="55C5B6FF" w:rsidR="00481D21" w:rsidRDefault="00481D21" w:rsidP="003613D7">
      <w:pPr>
        <w:pStyle w:val="ListParagraph"/>
        <w:numPr>
          <w:ilvl w:val="1"/>
          <w:numId w:val="28"/>
        </w:numPr>
      </w:pPr>
      <w:r>
        <w:t xml:space="preserve">In </w:t>
      </w:r>
      <w:r w:rsidRPr="00E92815">
        <w:rPr>
          <w:b/>
        </w:rPr>
        <w:t xml:space="preserve">Diagnostic to Run </w:t>
      </w:r>
      <w:r w:rsidR="00A349CC" w:rsidRPr="00CC7CA2">
        <w:rPr>
          <w:bCs/>
        </w:rPr>
        <w:t>press</w:t>
      </w:r>
      <w:r w:rsidR="00A349CC">
        <w:rPr>
          <w:b/>
        </w:rPr>
        <w:t xml:space="preserve"> CRTL </w:t>
      </w:r>
      <w:r w:rsidR="00A349CC" w:rsidRPr="00CC7CA2">
        <w:rPr>
          <w:bCs/>
        </w:rPr>
        <w:t>and</w:t>
      </w:r>
      <w:r w:rsidR="00A349CC">
        <w:rPr>
          <w:b/>
        </w:rPr>
        <w:t xml:space="preserve"> </w:t>
      </w:r>
      <w:r>
        <w:t xml:space="preserve">select </w:t>
      </w:r>
      <w:r w:rsidRPr="00E92815">
        <w:rPr>
          <w:b/>
        </w:rPr>
        <w:t>NA Device File System</w:t>
      </w:r>
      <w:r w:rsidR="00A349CC">
        <w:rPr>
          <w:b/>
        </w:rPr>
        <w:t xml:space="preserve">, </w:t>
      </w:r>
      <w:r w:rsidR="00A349CC">
        <w:rPr>
          <w:bCs/>
        </w:rPr>
        <w:t xml:space="preserve">then </w:t>
      </w:r>
      <w:r w:rsidR="00A349CC">
        <w:rPr>
          <w:b/>
        </w:rPr>
        <w:t>Hardware Information</w:t>
      </w:r>
      <w:r>
        <w:t>.</w:t>
      </w:r>
    </w:p>
    <w:p w14:paraId="44505396" w14:textId="1A2EE34A" w:rsidR="00481D21" w:rsidRDefault="00481D21" w:rsidP="003613D7">
      <w:pPr>
        <w:pStyle w:val="ListParagraph"/>
        <w:numPr>
          <w:ilvl w:val="1"/>
          <w:numId w:val="28"/>
        </w:numPr>
      </w:pPr>
      <w:r>
        <w:t xml:space="preserve">There are more options available that can be used to Take Snapshot, </w:t>
      </w:r>
      <w:r w:rsidR="00EB79BA">
        <w:t>Schedule, get Notifications and Logging that can be used if and when required.</w:t>
      </w:r>
    </w:p>
    <w:p w14:paraId="72755446" w14:textId="056FA919" w:rsidR="00EB79BA" w:rsidRDefault="00EB79BA" w:rsidP="003613D7">
      <w:pPr>
        <w:pStyle w:val="ListParagraph"/>
        <w:numPr>
          <w:ilvl w:val="1"/>
          <w:numId w:val="28"/>
        </w:numPr>
      </w:pPr>
      <w:r>
        <w:t xml:space="preserve">Click on </w:t>
      </w:r>
      <w:r w:rsidRPr="00E92815">
        <w:rPr>
          <w:b/>
        </w:rPr>
        <w:t>Save</w:t>
      </w:r>
      <w:r>
        <w:t xml:space="preserve"> to save the task and run the diagnostics.</w:t>
      </w:r>
    </w:p>
    <w:p w14:paraId="13D24A0E" w14:textId="02003274" w:rsidR="00EB79BA" w:rsidRDefault="00EB79BA" w:rsidP="00E92815">
      <w:pPr>
        <w:ind w:left="1080"/>
      </w:pPr>
      <w:r>
        <w:rPr>
          <w:noProof/>
          <w:lang w:eastAsia="en-US" w:bidi="ar-SA"/>
        </w:rPr>
        <w:drawing>
          <wp:inline distT="0" distB="0" distL="0" distR="0" wp14:anchorId="5C9C4E00" wp14:editId="634F53F8">
            <wp:extent cx="5612130" cy="342519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425190"/>
                    </a:xfrm>
                    <a:prstGeom prst="rect">
                      <a:avLst/>
                    </a:prstGeom>
                  </pic:spPr>
                </pic:pic>
              </a:graphicData>
            </a:graphic>
          </wp:inline>
        </w:drawing>
      </w:r>
    </w:p>
    <w:p w14:paraId="75553E90" w14:textId="372A6321" w:rsidR="00EB79BA" w:rsidRDefault="00EB79BA" w:rsidP="00EB79BA">
      <w:pPr>
        <w:pStyle w:val="ListParagraph"/>
        <w:ind w:left="1440"/>
      </w:pPr>
      <w:r>
        <w:rPr>
          <w:noProof/>
          <w:lang w:eastAsia="en-US" w:bidi="ar-SA"/>
        </w:rPr>
        <w:lastRenderedPageBreak/>
        <w:drawing>
          <wp:inline distT="0" distB="0" distL="0" distR="0" wp14:anchorId="7029AC7F" wp14:editId="6D14F5D0">
            <wp:extent cx="5612130" cy="3310255"/>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310255"/>
                    </a:xfrm>
                    <a:prstGeom prst="rect">
                      <a:avLst/>
                    </a:prstGeom>
                  </pic:spPr>
                </pic:pic>
              </a:graphicData>
            </a:graphic>
          </wp:inline>
        </w:drawing>
      </w:r>
    </w:p>
    <w:p w14:paraId="58272126" w14:textId="3D350605" w:rsidR="00EB79BA" w:rsidRDefault="00EB79BA" w:rsidP="00EB79BA">
      <w:pPr>
        <w:pStyle w:val="ListParagraph"/>
        <w:ind w:left="1440"/>
      </w:pPr>
      <w:r>
        <w:rPr>
          <w:noProof/>
          <w:lang w:eastAsia="en-US" w:bidi="ar-SA"/>
        </w:rPr>
        <w:drawing>
          <wp:inline distT="0" distB="0" distL="0" distR="0" wp14:anchorId="3634B274" wp14:editId="52F1D16D">
            <wp:extent cx="5612130" cy="1519555"/>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519555"/>
                    </a:xfrm>
                    <a:prstGeom prst="rect">
                      <a:avLst/>
                    </a:prstGeom>
                  </pic:spPr>
                </pic:pic>
              </a:graphicData>
            </a:graphic>
          </wp:inline>
        </w:drawing>
      </w:r>
    </w:p>
    <w:p w14:paraId="03B02BFA" w14:textId="77777777" w:rsidR="007356A3" w:rsidRDefault="007356A3" w:rsidP="00EB79BA">
      <w:pPr>
        <w:pStyle w:val="ListParagraph"/>
        <w:ind w:left="1440"/>
      </w:pPr>
    </w:p>
    <w:p w14:paraId="4626A8AF" w14:textId="2153ABCC" w:rsidR="00961C5C" w:rsidRDefault="00C1651D" w:rsidP="00CC7CA2">
      <w:pPr>
        <w:pStyle w:val="Heading2"/>
      </w:pPr>
      <w:bookmarkStart w:id="20" w:name="_Toc513834950"/>
      <w:r>
        <w:t xml:space="preserve">5.4 </w:t>
      </w:r>
      <w:r w:rsidR="008C0077">
        <w:t xml:space="preserve">Running </w:t>
      </w:r>
      <w:r w:rsidR="00750B24">
        <w:t>the</w:t>
      </w:r>
      <w:r>
        <w:t xml:space="preserve"> </w:t>
      </w:r>
      <w:r w:rsidR="00961C5C">
        <w:t xml:space="preserve">Update Device Software </w:t>
      </w:r>
      <w:r>
        <w:t>Task</w:t>
      </w:r>
      <w:bookmarkEnd w:id="20"/>
    </w:p>
    <w:p w14:paraId="0EBFE719" w14:textId="77777777" w:rsidR="008C0077" w:rsidRDefault="008C0077" w:rsidP="00CC7CA2">
      <w:pPr>
        <w:pStyle w:val="ListParagraph"/>
      </w:pPr>
    </w:p>
    <w:p w14:paraId="644EDF9A" w14:textId="77777777" w:rsidR="007356A3" w:rsidRDefault="007356A3" w:rsidP="007356A3">
      <w:pPr>
        <w:pStyle w:val="ListParagraph"/>
        <w:numPr>
          <w:ilvl w:val="1"/>
          <w:numId w:val="25"/>
        </w:numPr>
      </w:pPr>
      <w:r>
        <w:t>Log into HPNA with your DS ID (</w:t>
      </w:r>
      <w:hyperlink r:id="rId43" w:history="1">
        <w:r w:rsidRPr="00283CB4">
          <w:rPr>
            <w:rStyle w:val="Hyperlink"/>
          </w:rPr>
          <w:t>https://hpna.admin.cargill.com/</w:t>
        </w:r>
      </w:hyperlink>
      <w:r>
        <w:t xml:space="preserve"> ) </w:t>
      </w:r>
    </w:p>
    <w:p w14:paraId="589F2E92" w14:textId="459A4C09" w:rsidR="00B52368" w:rsidRDefault="007356A3" w:rsidP="00B52368">
      <w:pPr>
        <w:pStyle w:val="ListParagraph"/>
        <w:numPr>
          <w:ilvl w:val="1"/>
          <w:numId w:val="25"/>
        </w:numPr>
      </w:pPr>
      <w:r>
        <w:t xml:space="preserve">On top bar, click on Tasks </w:t>
      </w:r>
      <w:r>
        <w:sym w:font="Wingdings" w:char="F0E8"/>
      </w:r>
      <w:r>
        <w:t xml:space="preserve"> New Tasks </w:t>
      </w:r>
      <w:r>
        <w:sym w:font="Wingdings" w:char="F0E8"/>
      </w:r>
      <w:r>
        <w:t xml:space="preserve"> </w:t>
      </w:r>
      <w:r w:rsidR="00F03C80">
        <w:t>Update Device Software</w:t>
      </w:r>
    </w:p>
    <w:p w14:paraId="2DBB7CA2" w14:textId="0FC3BCB9" w:rsidR="003D7F83" w:rsidRDefault="003D7F83" w:rsidP="003D7F83">
      <w:pPr>
        <w:pStyle w:val="ListParagraph"/>
        <w:numPr>
          <w:ilvl w:val="1"/>
          <w:numId w:val="25"/>
        </w:numPr>
      </w:pPr>
      <w:r>
        <w:t xml:space="preserve">Give the </w:t>
      </w:r>
      <w:r w:rsidRPr="00E92815">
        <w:rPr>
          <w:b/>
        </w:rPr>
        <w:t>Task Name</w:t>
      </w:r>
      <w:r w:rsidR="008C0077">
        <w:rPr>
          <w:b/>
        </w:rPr>
        <w:t xml:space="preserve"> </w:t>
      </w:r>
      <w:r w:rsidR="008C0077">
        <w:rPr>
          <w:bCs/>
        </w:rPr>
        <w:t>(include the CRQ or INC number if possible)</w:t>
      </w:r>
    </w:p>
    <w:p w14:paraId="0CA90D00" w14:textId="632BBDB3" w:rsidR="003D7F83" w:rsidRDefault="003D7F83" w:rsidP="003D7F83">
      <w:pPr>
        <w:pStyle w:val="ListParagraph"/>
        <w:numPr>
          <w:ilvl w:val="1"/>
          <w:numId w:val="25"/>
        </w:numPr>
      </w:pPr>
      <w:r>
        <w:t xml:space="preserve">In </w:t>
      </w:r>
      <w:r w:rsidRPr="00E92815">
        <w:rPr>
          <w:b/>
        </w:rPr>
        <w:t>Applies To</w:t>
      </w:r>
      <w:r>
        <w:t xml:space="preserve">, select </w:t>
      </w:r>
      <w:r w:rsidRPr="00E92815">
        <w:rPr>
          <w:b/>
        </w:rPr>
        <w:t>Device/Group</w:t>
      </w:r>
      <w:r>
        <w:t xml:space="preserve"> that you want to run this </w:t>
      </w:r>
      <w:r w:rsidR="001419F2">
        <w:t xml:space="preserve">update </w:t>
      </w:r>
      <w:r w:rsidR="008C0077">
        <w:rPr>
          <w:rStyle w:val="CommentReference"/>
        </w:rPr>
        <w:commentReference w:id="21"/>
      </w:r>
      <w:r>
        <w:t>for. To select all</w:t>
      </w:r>
      <w:r w:rsidR="001419F2">
        <w:t>,</w:t>
      </w:r>
      <w:r>
        <w:t xml:space="preserve"> choose Inventory. Here, single device is selected.</w:t>
      </w:r>
    </w:p>
    <w:p w14:paraId="4C646AAD" w14:textId="77777777" w:rsidR="003D7F83" w:rsidRDefault="003D7F83" w:rsidP="003D7F83">
      <w:pPr>
        <w:pStyle w:val="ListParagraph"/>
        <w:numPr>
          <w:ilvl w:val="1"/>
          <w:numId w:val="25"/>
        </w:numPr>
      </w:pPr>
      <w:r>
        <w:t xml:space="preserve">Choose appropriate </w:t>
      </w:r>
      <w:r w:rsidRPr="00E92815">
        <w:rPr>
          <w:b/>
        </w:rPr>
        <w:t>Task Priority</w:t>
      </w:r>
      <w:r>
        <w:t>. 1 being the highest.</w:t>
      </w:r>
    </w:p>
    <w:p w14:paraId="435D5919" w14:textId="77777777" w:rsidR="003D7F83" w:rsidRDefault="003D7F83" w:rsidP="003D7F83">
      <w:pPr>
        <w:pStyle w:val="ListParagraph"/>
        <w:numPr>
          <w:ilvl w:val="1"/>
          <w:numId w:val="25"/>
        </w:numPr>
      </w:pPr>
      <w:r>
        <w:t xml:space="preserve">Under </w:t>
      </w:r>
      <w:r w:rsidRPr="00E92815">
        <w:rPr>
          <w:b/>
        </w:rPr>
        <w:t>Task Options</w:t>
      </w:r>
      <w:r>
        <w:t xml:space="preserve">, check </w:t>
      </w:r>
      <w:r w:rsidRPr="003D7F83">
        <w:rPr>
          <w:b/>
        </w:rPr>
        <w:t>Session log</w:t>
      </w:r>
      <w:r>
        <w:t xml:space="preserve"> if you want to have detailed log generated.</w:t>
      </w:r>
    </w:p>
    <w:p w14:paraId="1A49251F" w14:textId="592E9A43" w:rsidR="003D7F83" w:rsidRDefault="003D7F83" w:rsidP="003D7F83">
      <w:pPr>
        <w:pStyle w:val="ListParagraph"/>
        <w:numPr>
          <w:ilvl w:val="1"/>
          <w:numId w:val="25"/>
        </w:numPr>
      </w:pPr>
      <w:r>
        <w:t xml:space="preserve">Use </w:t>
      </w:r>
      <w:r w:rsidRPr="003D7F83">
        <w:rPr>
          <w:b/>
        </w:rPr>
        <w:t>Force Save</w:t>
      </w:r>
      <w:r>
        <w:t xml:space="preserve"> if needed.</w:t>
      </w:r>
    </w:p>
    <w:p w14:paraId="4B63D46E" w14:textId="6F2FDD49" w:rsidR="00B52368" w:rsidRDefault="003D7F83" w:rsidP="003D7F83">
      <w:pPr>
        <w:pStyle w:val="ListParagraph"/>
        <w:numPr>
          <w:ilvl w:val="1"/>
          <w:numId w:val="25"/>
        </w:numPr>
      </w:pPr>
      <w:r>
        <w:t xml:space="preserve">Let the </w:t>
      </w:r>
      <w:r w:rsidRPr="00E92815">
        <w:rPr>
          <w:b/>
        </w:rPr>
        <w:t>Run Mode</w:t>
      </w:r>
      <w:r>
        <w:t xml:space="preserve"> be set as parallel.</w:t>
      </w:r>
    </w:p>
    <w:p w14:paraId="06B3FFE8" w14:textId="20197A95" w:rsidR="00236AEE" w:rsidRDefault="00236AEE" w:rsidP="003D7F83">
      <w:pPr>
        <w:pStyle w:val="ListParagraph"/>
        <w:numPr>
          <w:ilvl w:val="1"/>
          <w:numId w:val="25"/>
        </w:numPr>
      </w:pPr>
      <w:r>
        <w:t xml:space="preserve">HPNA will detect an </w:t>
      </w:r>
      <w:r w:rsidRPr="00236AEE">
        <w:rPr>
          <w:b/>
        </w:rPr>
        <w:t>image set</w:t>
      </w:r>
      <w:r>
        <w:t xml:space="preserve"> automatically, if not, please select one.</w:t>
      </w:r>
    </w:p>
    <w:p w14:paraId="7F7AECC7" w14:textId="6BADD43C" w:rsidR="00236AEE" w:rsidRDefault="00236AEE" w:rsidP="00236AEE">
      <w:pPr>
        <w:pStyle w:val="ListParagraph"/>
        <w:numPr>
          <w:ilvl w:val="1"/>
          <w:numId w:val="25"/>
        </w:numPr>
      </w:pPr>
      <w:r>
        <w:t xml:space="preserve">Under the </w:t>
      </w:r>
      <w:r w:rsidRPr="00236AEE">
        <w:rPr>
          <w:b/>
        </w:rPr>
        <w:t>Deployment Table</w:t>
      </w:r>
      <w:r>
        <w:t xml:space="preserve">, Run a new </w:t>
      </w:r>
      <w:r w:rsidRPr="00236AEE">
        <w:rPr>
          <w:b/>
        </w:rPr>
        <w:t>file system diagnostic</w:t>
      </w:r>
      <w:r>
        <w:t xml:space="preserve"> to update the total, free, and net memory numbers.</w:t>
      </w:r>
    </w:p>
    <w:p w14:paraId="29DA88BA" w14:textId="08EDA77D" w:rsidR="00236AEE" w:rsidRDefault="008C0077" w:rsidP="00236AEE">
      <w:pPr>
        <w:pStyle w:val="ListParagraph"/>
        <w:numPr>
          <w:ilvl w:val="1"/>
          <w:numId w:val="25"/>
        </w:numPr>
      </w:pPr>
      <w:r>
        <w:t xml:space="preserve">(Optional) </w:t>
      </w:r>
      <w:r w:rsidR="00236AEE">
        <w:t xml:space="preserve">Select from the </w:t>
      </w:r>
      <w:r w:rsidR="00236AEE" w:rsidRPr="00236AEE">
        <w:rPr>
          <w:b/>
        </w:rPr>
        <w:t>preprocessing</w:t>
      </w:r>
      <w:r w:rsidR="00236AEE">
        <w:t xml:space="preserve"> and </w:t>
      </w:r>
      <w:r w:rsidR="00236AEE" w:rsidRPr="00236AEE">
        <w:rPr>
          <w:b/>
        </w:rPr>
        <w:t>postprocessing</w:t>
      </w:r>
      <w:r w:rsidR="00236AEE">
        <w:t xml:space="preserve"> tasks (for example, the Cisco IOS squeeze command) supported by the device to compact the device </w:t>
      </w:r>
      <w:r w:rsidR="00236AEE">
        <w:lastRenderedPageBreak/>
        <w:t>memory. These tasks do not remove files from the device. Ensure that sufficient memory will be available for the update.</w:t>
      </w:r>
    </w:p>
    <w:p w14:paraId="3FBC19EB" w14:textId="77777777" w:rsidR="00236AEE" w:rsidRDefault="00236AEE" w:rsidP="00236AEE">
      <w:pPr>
        <w:pStyle w:val="ListParagraph"/>
        <w:numPr>
          <w:ilvl w:val="1"/>
          <w:numId w:val="25"/>
        </w:numPr>
      </w:pPr>
      <w:r>
        <w:t xml:space="preserve">Select files and folders to add to the device by dragging them from the </w:t>
      </w:r>
      <w:r w:rsidRPr="00236AEE">
        <w:rPr>
          <w:b/>
        </w:rPr>
        <w:t>Software Image Repository</w:t>
      </w:r>
      <w:r>
        <w:t xml:space="preserve"> to a file system under </w:t>
      </w:r>
      <w:r w:rsidRPr="00236AEE">
        <w:rPr>
          <w:b/>
        </w:rPr>
        <w:t>On Device</w:t>
      </w:r>
      <w:r>
        <w:t>. (To undo a move, drag the item back to the Software Image Repository.)</w:t>
      </w:r>
    </w:p>
    <w:p w14:paraId="2E3B17C0" w14:textId="77777777" w:rsidR="00236AEE" w:rsidRDefault="00236AEE" w:rsidP="00236AEE">
      <w:pPr>
        <w:pStyle w:val="ListParagraph"/>
        <w:numPr>
          <w:ilvl w:val="1"/>
          <w:numId w:val="25"/>
        </w:numPr>
      </w:pPr>
      <w:r>
        <w:t xml:space="preserve">In the </w:t>
      </w:r>
      <w:r w:rsidRPr="00236AEE">
        <w:rPr>
          <w:b/>
        </w:rPr>
        <w:t>On Device</w:t>
      </w:r>
      <w:r>
        <w:t xml:space="preserve"> area, mark files for special treatment by right-clicking a file name, and then selecting Mark for deletion, </w:t>
      </w:r>
      <w:r w:rsidRPr="00236AEE">
        <w:rPr>
          <w:b/>
        </w:rPr>
        <w:t>Mark as boot image</w:t>
      </w:r>
      <w:r>
        <w:t xml:space="preserve">, or </w:t>
      </w:r>
      <w:r w:rsidRPr="00236AEE">
        <w:rPr>
          <w:b/>
        </w:rPr>
        <w:t>Mark as OS image</w:t>
      </w:r>
      <w:r>
        <w:t>. (To undo a selection, select Remove marker.)</w:t>
      </w:r>
    </w:p>
    <w:p w14:paraId="1FBEE780" w14:textId="12689CC6" w:rsidR="001520E2" w:rsidRDefault="001520E2" w:rsidP="001520E2">
      <w:pPr>
        <w:pStyle w:val="ListParagraph"/>
        <w:numPr>
          <w:ilvl w:val="1"/>
          <w:numId w:val="25"/>
        </w:numPr>
      </w:pPr>
      <w:r w:rsidRPr="001520E2">
        <w:rPr>
          <w:b/>
        </w:rPr>
        <w:t>Summary</w:t>
      </w:r>
      <w:r>
        <w:t xml:space="preserve"> will displays the changes to be made.</w:t>
      </w:r>
    </w:p>
    <w:p w14:paraId="6847DCBB" w14:textId="41061108" w:rsidR="001520E2" w:rsidRDefault="001520E2" w:rsidP="002A3ECF">
      <w:pPr>
        <w:pStyle w:val="ListParagraph"/>
        <w:numPr>
          <w:ilvl w:val="1"/>
          <w:numId w:val="25"/>
        </w:numPr>
      </w:pPr>
      <w:r>
        <w:t xml:space="preserve">If selected, the </w:t>
      </w:r>
      <w:r w:rsidRPr="001520E2">
        <w:rPr>
          <w:b/>
        </w:rPr>
        <w:t>Verify</w:t>
      </w:r>
      <w:r>
        <w:t xml:space="preserve"> option verifies images using commands available on the device. The MD5 checksum on the device is compared to the MD5 c</w:t>
      </w:r>
      <w:r w:rsidR="002A3ECF">
        <w:t>hecksum stored in the database.</w:t>
      </w:r>
    </w:p>
    <w:p w14:paraId="2CA49F3E" w14:textId="65E40DFD" w:rsidR="001520E2" w:rsidRDefault="001520E2" w:rsidP="002A3ECF">
      <w:pPr>
        <w:pStyle w:val="ListParagraph"/>
        <w:numPr>
          <w:ilvl w:val="1"/>
          <w:numId w:val="25"/>
        </w:numPr>
      </w:pPr>
      <w:r>
        <w:t xml:space="preserve">If NA should </w:t>
      </w:r>
      <w:r w:rsidRPr="002A3ECF">
        <w:rPr>
          <w:b/>
        </w:rPr>
        <w:t>reboot</w:t>
      </w:r>
      <w:r>
        <w:t xml:space="preserve"> each device after applying a software update, select the Reboot device after deploying software check box, and then </w:t>
      </w:r>
      <w:r w:rsidR="002A3ECF">
        <w:t>enter the estimated reboot time, otherwise let it be unchecked. Note: Some devices automatically reboot after a software update. This setting does not impact the behavior of those devices.</w:t>
      </w:r>
    </w:p>
    <w:p w14:paraId="398F30EC" w14:textId="745FFF3B" w:rsidR="001520E2" w:rsidRDefault="001520E2" w:rsidP="002A3ECF">
      <w:pPr>
        <w:pStyle w:val="ListParagraph"/>
        <w:numPr>
          <w:ilvl w:val="1"/>
          <w:numId w:val="25"/>
        </w:numPr>
      </w:pPr>
      <w:r w:rsidRPr="002A3ECF">
        <w:rPr>
          <w:b/>
        </w:rPr>
        <w:t>Estimated Reboot Time</w:t>
      </w:r>
      <w:r>
        <w:tab/>
      </w:r>
      <w:r w:rsidR="002A3ECF">
        <w:t>is t</w:t>
      </w:r>
      <w:r>
        <w:t>he maximum time that NA should wait between initiating a device reboot and initiating a snapshot of th</w:t>
      </w:r>
      <w:r w:rsidR="002A3ECF">
        <w:t>e updated device configuration.</w:t>
      </w:r>
    </w:p>
    <w:p w14:paraId="4554B00A" w14:textId="3C9EA879" w:rsidR="001520E2" w:rsidRDefault="001520E2" w:rsidP="001520E2">
      <w:pPr>
        <w:pStyle w:val="ListParagraph"/>
        <w:numPr>
          <w:ilvl w:val="1"/>
          <w:numId w:val="25"/>
        </w:numPr>
      </w:pPr>
      <w:r w:rsidRPr="002A3ECF">
        <w:rPr>
          <w:b/>
        </w:rPr>
        <w:t>E</w:t>
      </w:r>
      <w:r w:rsidR="002A3ECF">
        <w:rPr>
          <w:b/>
        </w:rPr>
        <w:t xml:space="preserve">stimated Duration, </w:t>
      </w:r>
      <w:r w:rsidR="002A3ECF">
        <w:t>e</w:t>
      </w:r>
      <w:r>
        <w:t>nter the amount of time for which you want to reserve the device or device groups that this task is to run against. The default is 60 minutes.</w:t>
      </w:r>
    </w:p>
    <w:p w14:paraId="57C563F0" w14:textId="2DB20359" w:rsidR="001520E2" w:rsidRDefault="001520E2" w:rsidP="001520E2">
      <w:pPr>
        <w:pStyle w:val="ListParagraph"/>
        <w:numPr>
          <w:ilvl w:val="1"/>
          <w:numId w:val="25"/>
        </w:numPr>
      </w:pPr>
      <w:r w:rsidRPr="002A3ECF">
        <w:rPr>
          <w:b/>
        </w:rPr>
        <w:t>Device credentials</w:t>
      </w:r>
      <w:r>
        <w:t xml:space="preserve"> options are displayed depending on the Allows Standard Device Credentials, Allow Per-Task Device Credentials, and/or the Allow User AAA Credentials options configured on the Device Access page under Administrative Settings. If Allow Per-Task Device Credentials is enabled, you are prompted to enter the appropriate credentials</w:t>
      </w:r>
    </w:p>
    <w:p w14:paraId="45C89F07" w14:textId="0F6E4958" w:rsidR="001520E2" w:rsidRDefault="001520E2" w:rsidP="00130ADA">
      <w:pPr>
        <w:pStyle w:val="ListParagraph"/>
        <w:numPr>
          <w:ilvl w:val="1"/>
          <w:numId w:val="25"/>
        </w:numPr>
      </w:pPr>
      <w:r w:rsidRPr="002A3ECF">
        <w:rPr>
          <w:b/>
        </w:rPr>
        <w:t>Approval options</w:t>
      </w:r>
      <w:r>
        <w:t xml:space="preserve"> are only displayed if the task is part of a </w:t>
      </w:r>
      <w:r w:rsidRPr="002A3ECF">
        <w:rPr>
          <w:b/>
        </w:rPr>
        <w:t>Workflow</w:t>
      </w:r>
      <w:r>
        <w:t xml:space="preserve"> Approval Rule.</w:t>
      </w:r>
      <w:r w:rsidR="00130ADA">
        <w:t xml:space="preserve"> An approval mail will be sent to the Users/Admins who are marked as approvers in the workflow. Mail subject e.g., </w:t>
      </w:r>
      <w:r w:rsidR="00130ADA" w:rsidRPr="00130ADA">
        <w:t>NA request for approval</w:t>
      </w:r>
      <w:r w:rsidR="00130ADA">
        <w:t>.</w:t>
      </w:r>
    </w:p>
    <w:p w14:paraId="56495629" w14:textId="77777777" w:rsidR="00202590" w:rsidRDefault="00202590" w:rsidP="00202590">
      <w:pPr>
        <w:pStyle w:val="ListParagraph"/>
        <w:ind w:left="1440"/>
      </w:pPr>
    </w:p>
    <w:p w14:paraId="01D6255D" w14:textId="0119CFE6" w:rsidR="006B0E71" w:rsidRDefault="006B0E71" w:rsidP="006B0E71">
      <w:pPr>
        <w:pStyle w:val="ListParagraph"/>
        <w:ind w:left="1440"/>
      </w:pPr>
      <w:r>
        <w:rPr>
          <w:b/>
        </w:rPr>
        <w:t xml:space="preserve">Please find below an example </w:t>
      </w:r>
      <w:r w:rsidR="00202590">
        <w:rPr>
          <w:b/>
        </w:rPr>
        <w:t>screenshot of the mail sent to the approver</w:t>
      </w:r>
    </w:p>
    <w:p w14:paraId="36D835D6" w14:textId="52021627" w:rsidR="006B0E71" w:rsidRDefault="006B0E71" w:rsidP="006B0E71">
      <w:pPr>
        <w:pStyle w:val="ListParagraph"/>
        <w:ind w:left="1440"/>
      </w:pPr>
      <w:r>
        <w:rPr>
          <w:noProof/>
          <w:lang w:eastAsia="en-US" w:bidi="ar-SA"/>
        </w:rPr>
        <w:lastRenderedPageBreak/>
        <mc:AlternateContent>
          <mc:Choice Requires="wps">
            <w:drawing>
              <wp:anchor distT="0" distB="0" distL="114300" distR="114300" simplePos="0" relativeHeight="251674624" behindDoc="0" locked="0" layoutInCell="1" allowOverlap="1" wp14:anchorId="3518A824" wp14:editId="06157FD8">
                <wp:simplePos x="0" y="0"/>
                <wp:positionH relativeFrom="column">
                  <wp:posOffset>958215</wp:posOffset>
                </wp:positionH>
                <wp:positionV relativeFrom="paragraph">
                  <wp:posOffset>43180</wp:posOffset>
                </wp:positionV>
                <wp:extent cx="5467350" cy="227647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5467350"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D05481" id="Rectangle 24" o:spid="_x0000_s1026" style="position:absolute;margin-left:75.45pt;margin-top:3.4pt;width:430.5pt;height:179.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" filled="f" strokecolor="#1f3763 [1604]" strokeweight="1pt"/>
            </w:pict>
          </mc:Fallback>
        </mc:AlternateContent>
      </w:r>
      <w:r>
        <w:rPr>
          <w:noProof/>
          <w:lang w:eastAsia="en-US" w:bidi="ar-SA"/>
        </w:rPr>
        <w:drawing>
          <wp:inline distT="0" distB="0" distL="0" distR="0" wp14:anchorId="1B857DA0" wp14:editId="6B312523">
            <wp:extent cx="5362575" cy="2352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62575" cy="2352675"/>
                    </a:xfrm>
                    <a:prstGeom prst="rect">
                      <a:avLst/>
                    </a:prstGeom>
                  </pic:spPr>
                </pic:pic>
              </a:graphicData>
            </a:graphic>
          </wp:inline>
        </w:drawing>
      </w:r>
    </w:p>
    <w:p w14:paraId="3C89B12D" w14:textId="6BCD861C" w:rsidR="001520E2" w:rsidRDefault="002A3ECF" w:rsidP="001520E2">
      <w:pPr>
        <w:pStyle w:val="ListParagraph"/>
        <w:numPr>
          <w:ilvl w:val="1"/>
          <w:numId w:val="25"/>
        </w:numPr>
      </w:pPr>
      <w:r w:rsidRPr="002A3ECF">
        <w:rPr>
          <w:b/>
        </w:rPr>
        <w:t>Request Approval</w:t>
      </w:r>
      <w:r>
        <w:t xml:space="preserve"> is c</w:t>
      </w:r>
      <w:r w:rsidR="001520E2">
        <w:t xml:space="preserve">hecked by default if the task needs approval before it can run. </w:t>
      </w:r>
      <w:r w:rsidR="001520E2" w:rsidRPr="00961C5C">
        <w:rPr>
          <w:b/>
        </w:rPr>
        <w:t>To change the date</w:t>
      </w:r>
      <w:r w:rsidR="001520E2">
        <w:t xml:space="preserve"> by which the task must be approved, click the calendar icon next to the date to open the calendar and select a date and time. You can also select a task priority</w:t>
      </w:r>
    </w:p>
    <w:p w14:paraId="095ED8D4" w14:textId="08497CB1" w:rsidR="001520E2" w:rsidRDefault="001520E2" w:rsidP="001520E2">
      <w:pPr>
        <w:pStyle w:val="ListParagraph"/>
        <w:numPr>
          <w:ilvl w:val="1"/>
          <w:numId w:val="25"/>
        </w:numPr>
      </w:pPr>
      <w:r>
        <w:t xml:space="preserve">If the task allows override, select this option to </w:t>
      </w:r>
      <w:r w:rsidRPr="002A3ECF">
        <w:rPr>
          <w:b/>
        </w:rPr>
        <w:t>override the approval</w:t>
      </w:r>
      <w:r>
        <w:t xml:space="preserve"> process.</w:t>
      </w:r>
      <w:r w:rsidR="001419F2">
        <w:t xml:space="preserve"> We should</w:t>
      </w:r>
      <w:r w:rsidR="008E606B">
        <w:t xml:space="preserve"> use override approval only on test devices</w:t>
      </w:r>
      <w:r w:rsidR="001419F2">
        <w:t xml:space="preserve"> or in emergencies</w:t>
      </w:r>
      <w:r w:rsidR="008E606B">
        <w:t>.</w:t>
      </w:r>
    </w:p>
    <w:p w14:paraId="16B0E973" w14:textId="6D486C49" w:rsidR="001520E2" w:rsidRDefault="001520E2" w:rsidP="001520E2">
      <w:pPr>
        <w:pStyle w:val="ListParagraph"/>
        <w:numPr>
          <w:ilvl w:val="1"/>
          <w:numId w:val="25"/>
        </w:numPr>
      </w:pPr>
      <w:r w:rsidRPr="003D4E8B">
        <w:rPr>
          <w:b/>
        </w:rPr>
        <w:t>Save as Draft</w:t>
      </w:r>
      <w:r w:rsidR="003D4E8B">
        <w:t xml:space="preserve">, </w:t>
      </w:r>
      <w:r>
        <w:t>If checked, you can save the task as a draft and return to it later. The task will not run in Draft mode.</w:t>
      </w:r>
    </w:p>
    <w:p w14:paraId="47A4DE49" w14:textId="045D1526" w:rsidR="00501141" w:rsidRDefault="00501141" w:rsidP="001520E2">
      <w:pPr>
        <w:pStyle w:val="ListParagraph"/>
        <w:numPr>
          <w:ilvl w:val="1"/>
          <w:numId w:val="25"/>
        </w:numPr>
      </w:pPr>
      <w:r w:rsidRPr="00EA25CE">
        <w:t xml:space="preserve">You can </w:t>
      </w:r>
      <w:r>
        <w:t xml:space="preserve">use </w:t>
      </w:r>
      <w:r w:rsidRPr="00EA25CE">
        <w:rPr>
          <w:b/>
        </w:rPr>
        <w:t>Scheduling Options</w:t>
      </w:r>
      <w:r>
        <w:t xml:space="preserve"> to schedule the task for a later time or to run it periodically.</w:t>
      </w:r>
    </w:p>
    <w:p w14:paraId="44887649" w14:textId="1AF07B4D" w:rsidR="001520E2" w:rsidRDefault="001520E2" w:rsidP="001520E2">
      <w:pPr>
        <w:pStyle w:val="ListParagraph"/>
        <w:numPr>
          <w:ilvl w:val="1"/>
          <w:numId w:val="25"/>
        </w:numPr>
      </w:pPr>
      <w:r>
        <w:t>If you want NA to send an email message upon task completion, select the Send Email check box</w:t>
      </w:r>
      <w:r w:rsidR="00501141">
        <w:t xml:space="preserve"> under </w:t>
      </w:r>
      <w:r w:rsidR="00501141" w:rsidRPr="00501141">
        <w:rPr>
          <w:b/>
        </w:rPr>
        <w:t>Task Completed Notification</w:t>
      </w:r>
      <w:r>
        <w:t>.</w:t>
      </w:r>
      <w:r w:rsidR="00501141">
        <w:t xml:space="preserve"> Enter a comma-separated list of email addresses to receive the message.</w:t>
      </w:r>
    </w:p>
    <w:p w14:paraId="25F185C4" w14:textId="002491F8" w:rsidR="001520E2" w:rsidRDefault="00501141" w:rsidP="001520E2">
      <w:pPr>
        <w:pStyle w:val="ListParagraph"/>
        <w:numPr>
          <w:ilvl w:val="1"/>
          <w:numId w:val="25"/>
        </w:numPr>
      </w:pPr>
      <w:r w:rsidRPr="00501141">
        <w:rPr>
          <w:b/>
        </w:rPr>
        <w:t>Task Logging</w:t>
      </w:r>
      <w:r>
        <w:t>, i</w:t>
      </w:r>
      <w:r w:rsidR="001520E2">
        <w:t xml:space="preserve">f available, you can enable logs for a specific task scheduled to be run a single time. Select the “Store log output generated by this task” checkbox and select one or more logs using the Shift key. The logs you select are highlighted. </w:t>
      </w:r>
      <w:r>
        <w:t xml:space="preserve">Note: </w:t>
      </w:r>
      <w:r w:rsidR="001520E2">
        <w:t>when a task has been setup to run with logging, and the log is not able to be initiated, the task will fail immediately without any further processing</w:t>
      </w:r>
      <w:r>
        <w:t>.</w:t>
      </w:r>
    </w:p>
    <w:p w14:paraId="7E377585" w14:textId="01D810EF" w:rsidR="00236AEE" w:rsidRDefault="00501141" w:rsidP="003D7F83">
      <w:pPr>
        <w:pStyle w:val="ListParagraph"/>
        <w:numPr>
          <w:ilvl w:val="1"/>
          <w:numId w:val="25"/>
        </w:numPr>
      </w:pPr>
      <w:r>
        <w:t xml:space="preserve">Click </w:t>
      </w:r>
      <w:r w:rsidRPr="00501141">
        <w:rPr>
          <w:b/>
        </w:rPr>
        <w:t>Save</w:t>
      </w:r>
      <w:r>
        <w:t xml:space="preserve"> to save and run the update task. Note: Snapshot will be taken before and after the Software Update.</w:t>
      </w:r>
      <w:r w:rsidR="00C36A47">
        <w:t xml:space="preserve"> Status of which task is running will be shown.</w:t>
      </w:r>
    </w:p>
    <w:p w14:paraId="4FD94DA9" w14:textId="34744A4A" w:rsidR="00B52368" w:rsidRDefault="00B52368" w:rsidP="00B52368">
      <w:pPr>
        <w:pStyle w:val="ListParagraph"/>
        <w:ind w:left="1440"/>
      </w:pPr>
      <w:r>
        <w:rPr>
          <w:noProof/>
          <w:lang w:eastAsia="en-US" w:bidi="ar-SA"/>
        </w:rPr>
        <w:lastRenderedPageBreak/>
        <w:drawing>
          <wp:inline distT="0" distB="0" distL="0" distR="0" wp14:anchorId="6C52CE26" wp14:editId="484DDF1D">
            <wp:extent cx="5612130" cy="356679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3566795"/>
                    </a:xfrm>
                    <a:prstGeom prst="rect">
                      <a:avLst/>
                    </a:prstGeom>
                  </pic:spPr>
                </pic:pic>
              </a:graphicData>
            </a:graphic>
          </wp:inline>
        </w:drawing>
      </w:r>
    </w:p>
    <w:p w14:paraId="6E75452E" w14:textId="73116772" w:rsidR="00B52368" w:rsidRDefault="00B52368" w:rsidP="00B52368">
      <w:pPr>
        <w:pStyle w:val="ListParagraph"/>
        <w:ind w:left="1440"/>
      </w:pPr>
      <w:r>
        <w:rPr>
          <w:noProof/>
          <w:lang w:eastAsia="en-US" w:bidi="ar-SA"/>
        </w:rPr>
        <w:drawing>
          <wp:inline distT="0" distB="0" distL="0" distR="0" wp14:anchorId="0A594A3A" wp14:editId="57CEC6EA">
            <wp:extent cx="5612130" cy="28257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825750"/>
                    </a:xfrm>
                    <a:prstGeom prst="rect">
                      <a:avLst/>
                    </a:prstGeom>
                  </pic:spPr>
                </pic:pic>
              </a:graphicData>
            </a:graphic>
          </wp:inline>
        </w:drawing>
      </w:r>
    </w:p>
    <w:p w14:paraId="7DBA778C" w14:textId="75892EDE" w:rsidR="008C0077" w:rsidRDefault="008C0077" w:rsidP="00B52368">
      <w:pPr>
        <w:pStyle w:val="ListParagraph"/>
        <w:ind w:left="1440"/>
      </w:pPr>
    </w:p>
    <w:p w14:paraId="2AD7E1FA" w14:textId="77777777" w:rsidR="008C0077" w:rsidRDefault="008C0077" w:rsidP="00B52368">
      <w:pPr>
        <w:pStyle w:val="ListParagraph"/>
        <w:ind w:left="1440"/>
      </w:pPr>
    </w:p>
    <w:p w14:paraId="32B1E67C" w14:textId="574F9DFA" w:rsidR="00B52368" w:rsidRDefault="00B52368" w:rsidP="00B52368">
      <w:pPr>
        <w:pStyle w:val="ListParagraph"/>
        <w:ind w:left="1440"/>
      </w:pPr>
      <w:r>
        <w:rPr>
          <w:noProof/>
          <w:lang w:eastAsia="en-US" w:bidi="ar-SA"/>
        </w:rPr>
        <w:lastRenderedPageBreak/>
        <w:drawing>
          <wp:inline distT="0" distB="0" distL="0" distR="0" wp14:anchorId="246C6B45" wp14:editId="6C223462">
            <wp:extent cx="5612130" cy="2797810"/>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797810"/>
                    </a:xfrm>
                    <a:prstGeom prst="rect">
                      <a:avLst/>
                    </a:prstGeom>
                  </pic:spPr>
                </pic:pic>
              </a:graphicData>
            </a:graphic>
          </wp:inline>
        </w:drawing>
      </w:r>
    </w:p>
    <w:p w14:paraId="735774FC" w14:textId="2B1563BC" w:rsidR="00501141" w:rsidRDefault="00501141" w:rsidP="00B52368">
      <w:pPr>
        <w:pStyle w:val="ListParagraph"/>
        <w:ind w:left="1440"/>
      </w:pPr>
      <w:r>
        <w:rPr>
          <w:noProof/>
          <w:lang w:eastAsia="en-US" w:bidi="ar-SA"/>
        </w:rPr>
        <w:drawing>
          <wp:inline distT="0" distB="0" distL="0" distR="0" wp14:anchorId="6E9FF471" wp14:editId="781E84A8">
            <wp:extent cx="5611784" cy="12577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48635"/>
                    <a:stretch/>
                  </pic:blipFill>
                  <pic:spPr bwMode="auto">
                    <a:xfrm>
                      <a:off x="0" y="0"/>
                      <a:ext cx="5612130" cy="1257792"/>
                    </a:xfrm>
                    <a:prstGeom prst="rect">
                      <a:avLst/>
                    </a:prstGeom>
                    <a:ln>
                      <a:noFill/>
                    </a:ln>
                    <a:extLst>
                      <a:ext uri="{53640926-AAD7-44D8-BBD7-CCE9431645EC}">
                        <a14:shadowObscured xmlns:a14="http://schemas.microsoft.com/office/drawing/2010/main"/>
                      </a:ext>
                    </a:extLst>
                  </pic:spPr>
                </pic:pic>
              </a:graphicData>
            </a:graphic>
          </wp:inline>
        </w:drawing>
      </w:r>
    </w:p>
    <w:p w14:paraId="2E824EA0" w14:textId="12CAE244" w:rsidR="00130ADA" w:rsidRDefault="00130ADA" w:rsidP="00130ADA">
      <w:pPr>
        <w:pStyle w:val="ListParagraph"/>
        <w:ind w:left="1440"/>
      </w:pPr>
      <w:r>
        <w:rPr>
          <w:noProof/>
          <w:lang w:eastAsia="en-US" w:bidi="ar-SA"/>
        </w:rPr>
        <w:drawing>
          <wp:inline distT="0" distB="0" distL="0" distR="0" wp14:anchorId="7BEE3145" wp14:editId="0799B35B">
            <wp:extent cx="5612130" cy="98931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989318"/>
                    </a:xfrm>
                    <a:prstGeom prst="rect">
                      <a:avLst/>
                    </a:prstGeom>
                  </pic:spPr>
                </pic:pic>
              </a:graphicData>
            </a:graphic>
          </wp:inline>
        </w:drawing>
      </w:r>
    </w:p>
    <w:p w14:paraId="730221DB" w14:textId="01FC7867" w:rsidR="00130ADA" w:rsidRDefault="00130ADA" w:rsidP="00B52368">
      <w:pPr>
        <w:pStyle w:val="ListParagraph"/>
        <w:ind w:left="1440"/>
      </w:pPr>
      <w:r>
        <w:rPr>
          <w:noProof/>
          <w:lang w:eastAsia="en-US" w:bidi="ar-SA"/>
        </w:rPr>
        <w:drawing>
          <wp:inline distT="0" distB="0" distL="0" distR="0" wp14:anchorId="4DA3B400" wp14:editId="179D29BD">
            <wp:extent cx="5612130" cy="1229752"/>
            <wp:effectExtent l="0" t="0" r="762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1229752"/>
                    </a:xfrm>
                    <a:prstGeom prst="rect">
                      <a:avLst/>
                    </a:prstGeom>
                  </pic:spPr>
                </pic:pic>
              </a:graphicData>
            </a:graphic>
          </wp:inline>
        </w:drawing>
      </w:r>
    </w:p>
    <w:p w14:paraId="1737C9FF" w14:textId="77777777" w:rsidR="008E606B" w:rsidRDefault="008E606B" w:rsidP="00B52368">
      <w:pPr>
        <w:pStyle w:val="ListParagraph"/>
        <w:ind w:left="1440"/>
      </w:pPr>
    </w:p>
    <w:p w14:paraId="070A7AB1" w14:textId="0C8077F4" w:rsidR="008C0077" w:rsidRDefault="00C1651D" w:rsidP="00CC7CA2">
      <w:pPr>
        <w:pStyle w:val="Heading2"/>
      </w:pPr>
      <w:bookmarkStart w:id="22" w:name="_Toc513834951"/>
      <w:r>
        <w:t xml:space="preserve">5.5 Verify </w:t>
      </w:r>
      <w:r w:rsidR="00750B24">
        <w:t>the</w:t>
      </w:r>
      <w:r>
        <w:t xml:space="preserve"> Process Has Been Executed Successfully</w:t>
      </w:r>
      <w:bookmarkEnd w:id="22"/>
      <w:r>
        <w:t xml:space="preserve"> </w:t>
      </w:r>
    </w:p>
    <w:p w14:paraId="0FE286A1" w14:textId="005395AD" w:rsidR="008C0077" w:rsidRDefault="008C0077" w:rsidP="00CC7CA2"/>
    <w:p w14:paraId="310CF45C" w14:textId="1E34F42B" w:rsidR="008E606B" w:rsidRDefault="008E606B" w:rsidP="00CC7CA2">
      <w:r>
        <w:t xml:space="preserve">After Update Device Software Task is succeeded and the rebooting of the device is complete, </w:t>
      </w:r>
      <w:r>
        <w:br/>
      </w:r>
      <w:r w:rsidR="001419F2">
        <w:t>we</w:t>
      </w:r>
      <w:r>
        <w:t xml:space="preserve"> can check in the device form and verify the change of software version.</w:t>
      </w:r>
    </w:p>
    <w:p w14:paraId="06F8F972" w14:textId="77777777" w:rsidR="001419F2" w:rsidRDefault="001419F2" w:rsidP="001419F2">
      <w:pPr>
        <w:pStyle w:val="ListParagraph"/>
        <w:numPr>
          <w:ilvl w:val="1"/>
          <w:numId w:val="24"/>
        </w:numPr>
      </w:pPr>
      <w:r>
        <w:t>Log into HPNA with your DS ID (</w:t>
      </w:r>
      <w:hyperlink r:id="rId53" w:history="1">
        <w:r w:rsidRPr="00283CB4">
          <w:rPr>
            <w:rStyle w:val="Hyperlink"/>
          </w:rPr>
          <w:t>https://hpna.admin.cargill.com/</w:t>
        </w:r>
      </w:hyperlink>
      <w:r>
        <w:t xml:space="preserve"> ) ;</w:t>
      </w:r>
    </w:p>
    <w:p w14:paraId="18862F82" w14:textId="49D9F614" w:rsidR="001419F2" w:rsidRDefault="00D53EB4" w:rsidP="001419F2">
      <w:pPr>
        <w:pStyle w:val="ListParagraph"/>
        <w:numPr>
          <w:ilvl w:val="1"/>
          <w:numId w:val="24"/>
        </w:numPr>
      </w:pPr>
      <w:r>
        <w:t xml:space="preserve">Use the search bar to search for the device. </w:t>
      </w:r>
    </w:p>
    <w:p w14:paraId="48B7AFA4" w14:textId="1AE950BA" w:rsidR="00D53EB4" w:rsidRDefault="00D53EB4" w:rsidP="001419F2">
      <w:pPr>
        <w:pStyle w:val="ListParagraph"/>
        <w:numPr>
          <w:ilvl w:val="1"/>
          <w:numId w:val="24"/>
        </w:numPr>
      </w:pPr>
      <w:r>
        <w:lastRenderedPageBreak/>
        <w:t>In the Device Home View you would be able to verify if the Software Version is changed to the required/upgraded version.</w:t>
      </w:r>
    </w:p>
    <w:p w14:paraId="3786227C" w14:textId="728EFC0B" w:rsidR="00D53EB4" w:rsidRDefault="00D53EB4" w:rsidP="00CC7CA2">
      <w:pPr>
        <w:pStyle w:val="ListParagraph"/>
        <w:ind w:left="1440"/>
      </w:pPr>
      <w:r>
        <w:rPr>
          <w:noProof/>
          <w:lang w:eastAsia="en-US" w:bidi="ar-SA"/>
        </w:rPr>
        <w:drawing>
          <wp:inline distT="0" distB="0" distL="0" distR="0" wp14:anchorId="72681E6A" wp14:editId="372C7004">
            <wp:extent cx="5612130" cy="30861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3086100"/>
                    </a:xfrm>
                    <a:prstGeom prst="rect">
                      <a:avLst/>
                    </a:prstGeom>
                  </pic:spPr>
                </pic:pic>
              </a:graphicData>
            </a:graphic>
          </wp:inline>
        </w:drawing>
      </w:r>
    </w:p>
    <w:p w14:paraId="6E0312E6" w14:textId="77777777" w:rsidR="001419F2" w:rsidRDefault="001419F2" w:rsidP="00CC7CA2"/>
    <w:p w14:paraId="21A1B064" w14:textId="5959F09A" w:rsidR="008C0077" w:rsidRPr="008C0077" w:rsidRDefault="008C0077" w:rsidP="00CC7CA2"/>
    <w:sectPr w:rsidR="008C0077" w:rsidRPr="008C0077" w:rsidSect="007E43C7">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NORMAN NOVAES (CRGL-THIRDPARTY.COM)" w:date="2018-05-10T16:11:00Z" w:initials="NN(">
    <w:p w14:paraId="422E489E" w14:textId="188F6C17" w:rsidR="00D37DAB" w:rsidRDefault="00D37DAB">
      <w:pPr>
        <w:pStyle w:val="CommentText"/>
      </w:pPr>
      <w:r>
        <w:rPr>
          <w:rStyle w:val="CommentReference"/>
        </w:rPr>
        <w:annotationRef/>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2E489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D8C817" w16cid:durableId="1E9ED686"/>
  <w16cid:commentId w16cid:paraId="26AF4BDD" w16cid:durableId="1E9ED7BC"/>
  <w16cid:commentId w16cid:paraId="73FCE54A" w16cid:durableId="1E9ED7FF"/>
  <w16cid:commentId w16cid:paraId="0294CC02" w16cid:durableId="1E9ED845"/>
  <w16cid:commentId w16cid:paraId="64193C45" w16cid:durableId="1E9EDC83"/>
  <w16cid:commentId w16cid:paraId="444724BE" w16cid:durableId="1E9EDDC4"/>
  <w16cid:commentId w16cid:paraId="422E489E" w16cid:durableId="1E9EEDA1"/>
  <w16cid:commentId w16cid:paraId="203F0ECC" w16cid:durableId="1E9EEDE8"/>
  <w16cid:commentId w16cid:paraId="34750568" w16cid:durableId="1E9EEE22"/>
  <w16cid:commentId w16cid:paraId="39869232" w16cid:durableId="1E9EEE3A"/>
  <w16cid:commentId w16cid:paraId="6CC679E6" w16cid:durableId="1E9EEEC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EF41F8" w14:textId="77777777" w:rsidR="00D37DAB" w:rsidRDefault="00D37DAB" w:rsidP="00A61928">
      <w:pPr>
        <w:spacing w:after="0" w:line="240" w:lineRule="auto"/>
      </w:pPr>
      <w:r>
        <w:separator/>
      </w:r>
    </w:p>
  </w:endnote>
  <w:endnote w:type="continuationSeparator" w:id="0">
    <w:p w14:paraId="5499C58B" w14:textId="77777777" w:rsidR="00D37DAB" w:rsidRDefault="00D37DAB" w:rsidP="00A61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Gautami">
    <w:panose1 w:val="020B0502040204020203"/>
    <w:charset w:val="00"/>
    <w:family w:val="swiss"/>
    <w:pitch w:val="variable"/>
    <w:sig w:usb0="002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44D691" w14:textId="77777777" w:rsidR="00D37DAB" w:rsidRDefault="00D37DAB" w:rsidP="00A61928">
      <w:pPr>
        <w:spacing w:after="0" w:line="240" w:lineRule="auto"/>
      </w:pPr>
      <w:r>
        <w:separator/>
      </w:r>
    </w:p>
  </w:footnote>
  <w:footnote w:type="continuationSeparator" w:id="0">
    <w:p w14:paraId="3EE59EC4" w14:textId="77777777" w:rsidR="00D37DAB" w:rsidRDefault="00D37DAB" w:rsidP="00A619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71F54"/>
    <w:multiLevelType w:val="hybridMultilevel"/>
    <w:tmpl w:val="7276A1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2C7768"/>
    <w:multiLevelType w:val="multilevel"/>
    <w:tmpl w:val="CC64D3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0B775B6"/>
    <w:multiLevelType w:val="hybridMultilevel"/>
    <w:tmpl w:val="795E66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35044"/>
    <w:multiLevelType w:val="multilevel"/>
    <w:tmpl w:val="DD00D53A"/>
    <w:lvl w:ilvl="0">
      <w:start w:val="1"/>
      <w:numFmt w:val="bullet"/>
      <w:lvlText w:val=""/>
      <w:lvlJc w:val="left"/>
      <w:pPr>
        <w:ind w:left="1080" w:hanging="360"/>
      </w:pPr>
      <w:rPr>
        <w:rFonts w:ascii="Symbol" w:hAnsi="Symbol" w:hint="default"/>
      </w:rPr>
    </w:lvl>
    <w:lvl w:ilvl="1">
      <w:start w:val="1"/>
      <w:numFmt w:val="bullet"/>
      <w:lvlText w:val=""/>
      <w:lvlJc w:val="left"/>
      <w:pPr>
        <w:ind w:left="1440" w:hanging="720"/>
      </w:pPr>
      <w:rPr>
        <w:rFonts w:ascii="Symbol" w:hAnsi="Symbol"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12FF7D20"/>
    <w:multiLevelType w:val="hybridMultilevel"/>
    <w:tmpl w:val="FF2E2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F69AA"/>
    <w:multiLevelType w:val="hybridMultilevel"/>
    <w:tmpl w:val="57467180"/>
    <w:lvl w:ilvl="0" w:tplc="B1C09D7E">
      <w:start w:val="2"/>
      <w:numFmt w:val="bullet"/>
      <w:lvlText w:val=""/>
      <w:lvlJc w:val="left"/>
      <w:pPr>
        <w:ind w:left="720" w:hanging="360"/>
      </w:pPr>
      <w:rPr>
        <w:rFonts w:ascii="Symbol" w:eastAsiaTheme="minorEastAsia" w:hAnsi="Symbol" w:cs="Gautam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C932F1"/>
    <w:multiLevelType w:val="hybridMultilevel"/>
    <w:tmpl w:val="86B2E1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8E12C5"/>
    <w:multiLevelType w:val="hybridMultilevel"/>
    <w:tmpl w:val="D696C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3E28BC"/>
    <w:multiLevelType w:val="hybridMultilevel"/>
    <w:tmpl w:val="912E3320"/>
    <w:lvl w:ilvl="0" w:tplc="B1C09D7E">
      <w:start w:val="2"/>
      <w:numFmt w:val="bullet"/>
      <w:lvlText w:val=""/>
      <w:lvlJc w:val="left"/>
      <w:pPr>
        <w:ind w:left="1080" w:hanging="360"/>
      </w:pPr>
      <w:rPr>
        <w:rFonts w:ascii="Symbol" w:eastAsiaTheme="minorEastAsia" w:hAnsi="Symbol" w:cs="Gautam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1014949"/>
    <w:multiLevelType w:val="hybridMultilevel"/>
    <w:tmpl w:val="6532C61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197C96"/>
    <w:multiLevelType w:val="hybridMultilevel"/>
    <w:tmpl w:val="D8689356"/>
    <w:lvl w:ilvl="0" w:tplc="B1C09D7E">
      <w:start w:val="2"/>
      <w:numFmt w:val="bullet"/>
      <w:lvlText w:val=""/>
      <w:lvlJc w:val="left"/>
      <w:pPr>
        <w:ind w:left="720" w:hanging="360"/>
      </w:pPr>
      <w:rPr>
        <w:rFonts w:ascii="Symbol" w:eastAsiaTheme="minorEastAsia" w:hAnsi="Symbol" w:cs="Gautam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7A4224"/>
    <w:multiLevelType w:val="hybridMultilevel"/>
    <w:tmpl w:val="23721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7D33C5"/>
    <w:multiLevelType w:val="hybridMultilevel"/>
    <w:tmpl w:val="9BD6EA2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883830"/>
    <w:multiLevelType w:val="hybridMultilevel"/>
    <w:tmpl w:val="F096731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E40374"/>
    <w:multiLevelType w:val="hybridMultilevel"/>
    <w:tmpl w:val="AFFCC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BE4042"/>
    <w:multiLevelType w:val="multilevel"/>
    <w:tmpl w:val="DD00D53A"/>
    <w:lvl w:ilvl="0">
      <w:start w:val="1"/>
      <w:numFmt w:val="bullet"/>
      <w:lvlText w:val=""/>
      <w:lvlJc w:val="left"/>
      <w:pPr>
        <w:ind w:left="1080" w:hanging="360"/>
      </w:pPr>
      <w:rPr>
        <w:rFonts w:ascii="Symbol" w:hAnsi="Symbol" w:hint="default"/>
      </w:rPr>
    </w:lvl>
    <w:lvl w:ilvl="1">
      <w:start w:val="1"/>
      <w:numFmt w:val="bullet"/>
      <w:lvlText w:val=""/>
      <w:lvlJc w:val="left"/>
      <w:pPr>
        <w:ind w:left="1980" w:hanging="720"/>
      </w:pPr>
      <w:rPr>
        <w:rFonts w:ascii="Symbol" w:hAnsi="Symbol"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4033144D"/>
    <w:multiLevelType w:val="hybridMultilevel"/>
    <w:tmpl w:val="80CA39E4"/>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596053"/>
    <w:multiLevelType w:val="hybridMultilevel"/>
    <w:tmpl w:val="D110E0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5645FE"/>
    <w:multiLevelType w:val="hybridMultilevel"/>
    <w:tmpl w:val="BBF429E6"/>
    <w:lvl w:ilvl="0" w:tplc="B1C09D7E">
      <w:start w:val="2"/>
      <w:numFmt w:val="bullet"/>
      <w:lvlText w:val=""/>
      <w:lvlJc w:val="left"/>
      <w:pPr>
        <w:ind w:left="720" w:hanging="360"/>
      </w:pPr>
      <w:rPr>
        <w:rFonts w:ascii="Symbol" w:eastAsiaTheme="minorEastAsia" w:hAnsi="Symbol" w:cs="Gautam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0A73AE"/>
    <w:multiLevelType w:val="multilevel"/>
    <w:tmpl w:val="8C0648C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22B0EF3"/>
    <w:multiLevelType w:val="multilevel"/>
    <w:tmpl w:val="C4CA146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A1E73A8"/>
    <w:multiLevelType w:val="multilevel"/>
    <w:tmpl w:val="CC64D3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E9C4606"/>
    <w:multiLevelType w:val="multilevel"/>
    <w:tmpl w:val="971C99A6"/>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84C7EA8"/>
    <w:multiLevelType w:val="hybridMultilevel"/>
    <w:tmpl w:val="D5966CC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AB28BA"/>
    <w:multiLevelType w:val="hybridMultilevel"/>
    <w:tmpl w:val="4E4AC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785C09"/>
    <w:multiLevelType w:val="hybridMultilevel"/>
    <w:tmpl w:val="43406E52"/>
    <w:lvl w:ilvl="0" w:tplc="B1C09D7E">
      <w:start w:val="2"/>
      <w:numFmt w:val="bullet"/>
      <w:lvlText w:val=""/>
      <w:lvlJc w:val="left"/>
      <w:pPr>
        <w:ind w:left="720" w:hanging="360"/>
      </w:pPr>
      <w:rPr>
        <w:rFonts w:ascii="Symbol" w:eastAsiaTheme="minorEastAsia" w:hAnsi="Symbol" w:cs="Gautam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8A4A46"/>
    <w:multiLevelType w:val="hybridMultilevel"/>
    <w:tmpl w:val="5EFA1C8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D002B0"/>
    <w:multiLevelType w:val="hybridMultilevel"/>
    <w:tmpl w:val="B2027B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E9B501D"/>
    <w:multiLevelType w:val="hybridMultilevel"/>
    <w:tmpl w:val="9BD6EA2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
  </w:num>
  <w:num w:numId="3">
    <w:abstractNumId w:val="5"/>
  </w:num>
  <w:num w:numId="4">
    <w:abstractNumId w:val="18"/>
  </w:num>
  <w:num w:numId="5">
    <w:abstractNumId w:val="25"/>
  </w:num>
  <w:num w:numId="6">
    <w:abstractNumId w:val="8"/>
  </w:num>
  <w:num w:numId="7">
    <w:abstractNumId w:val="10"/>
  </w:num>
  <w:num w:numId="8">
    <w:abstractNumId w:val="0"/>
  </w:num>
  <w:num w:numId="9">
    <w:abstractNumId w:val="4"/>
  </w:num>
  <w:num w:numId="10">
    <w:abstractNumId w:val="16"/>
  </w:num>
  <w:num w:numId="11">
    <w:abstractNumId w:val="14"/>
  </w:num>
  <w:num w:numId="12">
    <w:abstractNumId w:val="22"/>
  </w:num>
  <w:num w:numId="13">
    <w:abstractNumId w:val="20"/>
  </w:num>
  <w:num w:numId="14">
    <w:abstractNumId w:val="7"/>
  </w:num>
  <w:num w:numId="15">
    <w:abstractNumId w:val="21"/>
  </w:num>
  <w:num w:numId="16">
    <w:abstractNumId w:val="1"/>
  </w:num>
  <w:num w:numId="17">
    <w:abstractNumId w:val="11"/>
  </w:num>
  <w:num w:numId="18">
    <w:abstractNumId w:val="15"/>
  </w:num>
  <w:num w:numId="19">
    <w:abstractNumId w:val="19"/>
  </w:num>
  <w:num w:numId="20">
    <w:abstractNumId w:val="3"/>
  </w:num>
  <w:num w:numId="21">
    <w:abstractNumId w:val="6"/>
  </w:num>
  <w:num w:numId="22">
    <w:abstractNumId w:val="12"/>
  </w:num>
  <w:num w:numId="23">
    <w:abstractNumId w:val="17"/>
  </w:num>
  <w:num w:numId="24">
    <w:abstractNumId w:val="23"/>
  </w:num>
  <w:num w:numId="25">
    <w:abstractNumId w:val="9"/>
  </w:num>
  <w:num w:numId="26">
    <w:abstractNumId w:val="28"/>
  </w:num>
  <w:num w:numId="27">
    <w:abstractNumId w:val="24"/>
  </w:num>
  <w:num w:numId="28">
    <w:abstractNumId w:val="26"/>
  </w:num>
  <w:num w:numId="29">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ORMAN NOVAES (CRGL-THIRDPARTY.COM)">
    <w15:presenceInfo w15:providerId="AD" w15:userId="S-1-5-21-978156365-490754990-619646970-2496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8193"/>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523"/>
    <w:rsid w:val="00007366"/>
    <w:rsid w:val="00041F50"/>
    <w:rsid w:val="000562A5"/>
    <w:rsid w:val="0006607D"/>
    <w:rsid w:val="00066640"/>
    <w:rsid w:val="0009685E"/>
    <w:rsid w:val="000C6F74"/>
    <w:rsid w:val="000D2A6B"/>
    <w:rsid w:val="000D4A94"/>
    <w:rsid w:val="000D7213"/>
    <w:rsid w:val="000E29AC"/>
    <w:rsid w:val="00130ADA"/>
    <w:rsid w:val="001419F2"/>
    <w:rsid w:val="001420E7"/>
    <w:rsid w:val="00147293"/>
    <w:rsid w:val="00150119"/>
    <w:rsid w:val="001520E2"/>
    <w:rsid w:val="00163CC7"/>
    <w:rsid w:val="00172C9C"/>
    <w:rsid w:val="00193523"/>
    <w:rsid w:val="0019700C"/>
    <w:rsid w:val="001B0435"/>
    <w:rsid w:val="00202590"/>
    <w:rsid w:val="002325B1"/>
    <w:rsid w:val="002352B8"/>
    <w:rsid w:val="00236A34"/>
    <w:rsid w:val="00236AEE"/>
    <w:rsid w:val="002429D9"/>
    <w:rsid w:val="002665BD"/>
    <w:rsid w:val="002A3ECF"/>
    <w:rsid w:val="00303943"/>
    <w:rsid w:val="003069D5"/>
    <w:rsid w:val="00342D9F"/>
    <w:rsid w:val="003451DE"/>
    <w:rsid w:val="003604AA"/>
    <w:rsid w:val="003613D7"/>
    <w:rsid w:val="00367945"/>
    <w:rsid w:val="003803E8"/>
    <w:rsid w:val="0038364F"/>
    <w:rsid w:val="003A44FE"/>
    <w:rsid w:val="003B1EB6"/>
    <w:rsid w:val="003C0FAE"/>
    <w:rsid w:val="003D4E8B"/>
    <w:rsid w:val="003D7F83"/>
    <w:rsid w:val="0046398C"/>
    <w:rsid w:val="00481C38"/>
    <w:rsid w:val="00481D21"/>
    <w:rsid w:val="004A5AF5"/>
    <w:rsid w:val="004B2A79"/>
    <w:rsid w:val="004E65BA"/>
    <w:rsid w:val="004E6999"/>
    <w:rsid w:val="00501141"/>
    <w:rsid w:val="00507263"/>
    <w:rsid w:val="00513C77"/>
    <w:rsid w:val="005169C1"/>
    <w:rsid w:val="00542A09"/>
    <w:rsid w:val="00550019"/>
    <w:rsid w:val="005D072E"/>
    <w:rsid w:val="005E18CF"/>
    <w:rsid w:val="00613187"/>
    <w:rsid w:val="0064573D"/>
    <w:rsid w:val="0067348A"/>
    <w:rsid w:val="006756F9"/>
    <w:rsid w:val="006858C7"/>
    <w:rsid w:val="006B015B"/>
    <w:rsid w:val="006B0E71"/>
    <w:rsid w:val="006D6267"/>
    <w:rsid w:val="006F6A28"/>
    <w:rsid w:val="00707FB2"/>
    <w:rsid w:val="007356A3"/>
    <w:rsid w:val="00750B24"/>
    <w:rsid w:val="0076174F"/>
    <w:rsid w:val="007C61AA"/>
    <w:rsid w:val="007E43C7"/>
    <w:rsid w:val="00802E3F"/>
    <w:rsid w:val="00835479"/>
    <w:rsid w:val="008C0077"/>
    <w:rsid w:val="008E606B"/>
    <w:rsid w:val="009057D4"/>
    <w:rsid w:val="0091499D"/>
    <w:rsid w:val="009316AD"/>
    <w:rsid w:val="00943A95"/>
    <w:rsid w:val="00945CC5"/>
    <w:rsid w:val="0094746E"/>
    <w:rsid w:val="00961C5C"/>
    <w:rsid w:val="009860CE"/>
    <w:rsid w:val="009932BA"/>
    <w:rsid w:val="009D42F4"/>
    <w:rsid w:val="009F50E8"/>
    <w:rsid w:val="00A11EE3"/>
    <w:rsid w:val="00A2066B"/>
    <w:rsid w:val="00A22CDF"/>
    <w:rsid w:val="00A349CC"/>
    <w:rsid w:val="00A61928"/>
    <w:rsid w:val="00A962D8"/>
    <w:rsid w:val="00AD0605"/>
    <w:rsid w:val="00B16261"/>
    <w:rsid w:val="00B520A4"/>
    <w:rsid w:val="00B52368"/>
    <w:rsid w:val="00B7684D"/>
    <w:rsid w:val="00B86195"/>
    <w:rsid w:val="00BC35EE"/>
    <w:rsid w:val="00BD3B21"/>
    <w:rsid w:val="00C03B15"/>
    <w:rsid w:val="00C10459"/>
    <w:rsid w:val="00C1651D"/>
    <w:rsid w:val="00C17F57"/>
    <w:rsid w:val="00C36A47"/>
    <w:rsid w:val="00C66AF3"/>
    <w:rsid w:val="00C71512"/>
    <w:rsid w:val="00C80B77"/>
    <w:rsid w:val="00CA4B91"/>
    <w:rsid w:val="00CC702C"/>
    <w:rsid w:val="00CC7CA2"/>
    <w:rsid w:val="00CE12B4"/>
    <w:rsid w:val="00CF4F51"/>
    <w:rsid w:val="00D16E73"/>
    <w:rsid w:val="00D37DAB"/>
    <w:rsid w:val="00D53EB4"/>
    <w:rsid w:val="00D66115"/>
    <w:rsid w:val="00D74D8D"/>
    <w:rsid w:val="00DA7449"/>
    <w:rsid w:val="00DC0142"/>
    <w:rsid w:val="00DF3051"/>
    <w:rsid w:val="00E1171A"/>
    <w:rsid w:val="00E157E4"/>
    <w:rsid w:val="00E24484"/>
    <w:rsid w:val="00E329D9"/>
    <w:rsid w:val="00E331FD"/>
    <w:rsid w:val="00E43DF8"/>
    <w:rsid w:val="00E52007"/>
    <w:rsid w:val="00E53B48"/>
    <w:rsid w:val="00E73FF7"/>
    <w:rsid w:val="00E8132A"/>
    <w:rsid w:val="00E8361D"/>
    <w:rsid w:val="00E87EC4"/>
    <w:rsid w:val="00E92815"/>
    <w:rsid w:val="00EA25CE"/>
    <w:rsid w:val="00EA46EB"/>
    <w:rsid w:val="00EB79BA"/>
    <w:rsid w:val="00F03C80"/>
    <w:rsid w:val="00F952B0"/>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5848BA5"/>
  <w15:chartTrackingRefBased/>
  <w15:docId w15:val="{09CC5209-BEF5-4B31-94EA-465467B4B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Gautami"/>
        <w:sz w:val="22"/>
        <w:szCs w:val="22"/>
        <w:lang w:val="en-US" w:eastAsia="zh-CN" w:bidi="te-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35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35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329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352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1935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352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1935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3523"/>
    <w:pPr>
      <w:ind w:left="720"/>
      <w:contextualSpacing/>
    </w:pPr>
  </w:style>
  <w:style w:type="character" w:customStyle="1" w:styleId="Heading2Char">
    <w:name w:val="Heading 2 Char"/>
    <w:basedOn w:val="DefaultParagraphFont"/>
    <w:link w:val="Heading2"/>
    <w:uiPriority w:val="9"/>
    <w:rsid w:val="0019352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61928"/>
    <w:pPr>
      <w:tabs>
        <w:tab w:val="center" w:pos="4419"/>
        <w:tab w:val="right" w:pos="8838"/>
      </w:tabs>
      <w:spacing w:after="0" w:line="240" w:lineRule="auto"/>
    </w:pPr>
  </w:style>
  <w:style w:type="character" w:customStyle="1" w:styleId="HeaderChar">
    <w:name w:val="Header Char"/>
    <w:basedOn w:val="DefaultParagraphFont"/>
    <w:link w:val="Header"/>
    <w:uiPriority w:val="99"/>
    <w:rsid w:val="00A61928"/>
  </w:style>
  <w:style w:type="paragraph" w:styleId="Footer">
    <w:name w:val="footer"/>
    <w:basedOn w:val="Normal"/>
    <w:link w:val="FooterChar"/>
    <w:uiPriority w:val="99"/>
    <w:unhideWhenUsed/>
    <w:rsid w:val="00A61928"/>
    <w:pPr>
      <w:tabs>
        <w:tab w:val="center" w:pos="4419"/>
        <w:tab w:val="right" w:pos="8838"/>
      </w:tabs>
      <w:spacing w:after="0" w:line="240" w:lineRule="auto"/>
    </w:pPr>
  </w:style>
  <w:style w:type="character" w:customStyle="1" w:styleId="FooterChar">
    <w:name w:val="Footer Char"/>
    <w:basedOn w:val="DefaultParagraphFont"/>
    <w:link w:val="Footer"/>
    <w:uiPriority w:val="99"/>
    <w:rsid w:val="00A61928"/>
  </w:style>
  <w:style w:type="character" w:styleId="Hyperlink">
    <w:name w:val="Hyperlink"/>
    <w:basedOn w:val="DefaultParagraphFont"/>
    <w:uiPriority w:val="99"/>
    <w:unhideWhenUsed/>
    <w:rsid w:val="00DF3051"/>
    <w:rPr>
      <w:color w:val="0563C1" w:themeColor="hyperlink"/>
      <w:u w:val="single"/>
    </w:rPr>
  </w:style>
  <w:style w:type="character" w:customStyle="1" w:styleId="UnresolvedMention1">
    <w:name w:val="Unresolved Mention1"/>
    <w:basedOn w:val="DefaultParagraphFont"/>
    <w:uiPriority w:val="99"/>
    <w:semiHidden/>
    <w:unhideWhenUsed/>
    <w:rsid w:val="00DF3051"/>
    <w:rPr>
      <w:color w:val="808080"/>
      <w:shd w:val="clear" w:color="auto" w:fill="E6E6E6"/>
    </w:rPr>
  </w:style>
  <w:style w:type="paragraph" w:styleId="TOCHeading">
    <w:name w:val="TOC Heading"/>
    <w:basedOn w:val="Heading1"/>
    <w:next w:val="Normal"/>
    <w:uiPriority w:val="39"/>
    <w:unhideWhenUsed/>
    <w:qFormat/>
    <w:rsid w:val="00CE12B4"/>
    <w:pPr>
      <w:outlineLvl w:val="9"/>
    </w:pPr>
    <w:rPr>
      <w:lang w:eastAsia="en-US" w:bidi="ar-SA"/>
    </w:rPr>
  </w:style>
  <w:style w:type="paragraph" w:styleId="TOC1">
    <w:name w:val="toc 1"/>
    <w:basedOn w:val="Normal"/>
    <w:next w:val="Normal"/>
    <w:autoRedefine/>
    <w:uiPriority w:val="39"/>
    <w:unhideWhenUsed/>
    <w:rsid w:val="00CE12B4"/>
    <w:pPr>
      <w:spacing w:after="100"/>
    </w:pPr>
  </w:style>
  <w:style w:type="paragraph" w:styleId="TOC2">
    <w:name w:val="toc 2"/>
    <w:basedOn w:val="Normal"/>
    <w:next w:val="Normal"/>
    <w:autoRedefine/>
    <w:uiPriority w:val="39"/>
    <w:unhideWhenUsed/>
    <w:rsid w:val="00CE12B4"/>
    <w:pPr>
      <w:spacing w:after="100"/>
      <w:ind w:left="220"/>
    </w:pPr>
  </w:style>
  <w:style w:type="character" w:customStyle="1" w:styleId="Heading3Char">
    <w:name w:val="Heading 3 Char"/>
    <w:basedOn w:val="DefaultParagraphFont"/>
    <w:link w:val="Heading3"/>
    <w:uiPriority w:val="9"/>
    <w:rsid w:val="00E329D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C0FAE"/>
    <w:pPr>
      <w:spacing w:after="100"/>
      <w:ind w:left="440"/>
    </w:pPr>
  </w:style>
  <w:style w:type="character" w:customStyle="1" w:styleId="textsmall">
    <w:name w:val="textsmall"/>
    <w:basedOn w:val="DefaultParagraphFont"/>
    <w:rsid w:val="00481C38"/>
  </w:style>
  <w:style w:type="character" w:styleId="CommentReference">
    <w:name w:val="annotation reference"/>
    <w:basedOn w:val="DefaultParagraphFont"/>
    <w:uiPriority w:val="99"/>
    <w:semiHidden/>
    <w:unhideWhenUsed/>
    <w:rsid w:val="00550019"/>
    <w:rPr>
      <w:sz w:val="16"/>
      <w:szCs w:val="16"/>
    </w:rPr>
  </w:style>
  <w:style w:type="paragraph" w:styleId="CommentText">
    <w:name w:val="annotation text"/>
    <w:basedOn w:val="Normal"/>
    <w:link w:val="CommentTextChar"/>
    <w:uiPriority w:val="99"/>
    <w:semiHidden/>
    <w:unhideWhenUsed/>
    <w:rsid w:val="00550019"/>
    <w:pPr>
      <w:spacing w:line="240" w:lineRule="auto"/>
    </w:pPr>
    <w:rPr>
      <w:sz w:val="20"/>
      <w:szCs w:val="20"/>
    </w:rPr>
  </w:style>
  <w:style w:type="character" w:customStyle="1" w:styleId="CommentTextChar">
    <w:name w:val="Comment Text Char"/>
    <w:basedOn w:val="DefaultParagraphFont"/>
    <w:link w:val="CommentText"/>
    <w:uiPriority w:val="99"/>
    <w:semiHidden/>
    <w:rsid w:val="00550019"/>
    <w:rPr>
      <w:sz w:val="20"/>
      <w:szCs w:val="20"/>
    </w:rPr>
  </w:style>
  <w:style w:type="paragraph" w:styleId="CommentSubject">
    <w:name w:val="annotation subject"/>
    <w:basedOn w:val="CommentText"/>
    <w:next w:val="CommentText"/>
    <w:link w:val="CommentSubjectChar"/>
    <w:uiPriority w:val="99"/>
    <w:semiHidden/>
    <w:unhideWhenUsed/>
    <w:rsid w:val="00550019"/>
    <w:rPr>
      <w:b/>
      <w:bCs/>
    </w:rPr>
  </w:style>
  <w:style w:type="character" w:customStyle="1" w:styleId="CommentSubjectChar">
    <w:name w:val="Comment Subject Char"/>
    <w:basedOn w:val="CommentTextChar"/>
    <w:link w:val="CommentSubject"/>
    <w:uiPriority w:val="99"/>
    <w:semiHidden/>
    <w:rsid w:val="00550019"/>
    <w:rPr>
      <w:b/>
      <w:bCs/>
      <w:sz w:val="20"/>
      <w:szCs w:val="20"/>
    </w:rPr>
  </w:style>
  <w:style w:type="paragraph" w:styleId="BalloonText">
    <w:name w:val="Balloon Text"/>
    <w:basedOn w:val="Normal"/>
    <w:link w:val="BalloonTextChar"/>
    <w:uiPriority w:val="99"/>
    <w:semiHidden/>
    <w:unhideWhenUsed/>
    <w:rsid w:val="005500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0019"/>
    <w:rPr>
      <w:rFonts w:ascii="Segoe UI" w:hAnsi="Segoe UI" w:cs="Segoe UI"/>
      <w:sz w:val="18"/>
      <w:szCs w:val="18"/>
    </w:rPr>
  </w:style>
  <w:style w:type="paragraph" w:styleId="NoSpacing">
    <w:name w:val="No Spacing"/>
    <w:uiPriority w:val="1"/>
    <w:qFormat/>
    <w:rsid w:val="00C1651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536143">
      <w:bodyDiv w:val="1"/>
      <w:marLeft w:val="0"/>
      <w:marRight w:val="0"/>
      <w:marTop w:val="0"/>
      <w:marBottom w:val="0"/>
      <w:divBdr>
        <w:top w:val="none" w:sz="0" w:space="0" w:color="auto"/>
        <w:left w:val="none" w:sz="0" w:space="0" w:color="auto"/>
        <w:bottom w:val="none" w:sz="0" w:space="0" w:color="auto"/>
        <w:right w:val="none" w:sz="0" w:space="0" w:color="auto"/>
      </w:divBdr>
      <w:divsChild>
        <w:div w:id="2134517097">
          <w:marLeft w:val="0"/>
          <w:marRight w:val="75"/>
          <w:marTop w:val="0"/>
          <w:marBottom w:val="150"/>
          <w:divBdr>
            <w:top w:val="single" w:sz="6" w:space="6" w:color="E5E8E8"/>
            <w:left w:val="single" w:sz="6" w:space="7" w:color="E5E8E8"/>
            <w:bottom w:val="single" w:sz="6" w:space="6" w:color="E5E8E8"/>
            <w:right w:val="single" w:sz="6" w:space="7" w:color="E5E8E8"/>
          </w:divBdr>
        </w:div>
        <w:div w:id="1994798177">
          <w:marLeft w:val="0"/>
          <w:marRight w:val="75"/>
          <w:marTop w:val="0"/>
          <w:marBottom w:val="150"/>
          <w:divBdr>
            <w:top w:val="single" w:sz="6" w:space="6" w:color="E5E8E8"/>
            <w:left w:val="single" w:sz="6" w:space="7" w:color="E5E8E8"/>
            <w:bottom w:val="single" w:sz="6" w:space="6" w:color="E5E8E8"/>
            <w:right w:val="single" w:sz="6" w:space="7" w:color="E5E8E8"/>
          </w:divBdr>
        </w:div>
        <w:div w:id="380132674">
          <w:marLeft w:val="0"/>
          <w:marRight w:val="75"/>
          <w:marTop w:val="0"/>
          <w:marBottom w:val="150"/>
          <w:divBdr>
            <w:top w:val="single" w:sz="6" w:space="6" w:color="E5E8E8"/>
            <w:left w:val="single" w:sz="6" w:space="7" w:color="E5E8E8"/>
            <w:bottom w:val="single" w:sz="6" w:space="6" w:color="E5E8E8"/>
            <w:right w:val="single" w:sz="6" w:space="7" w:color="E5E8E8"/>
          </w:divBdr>
        </w:div>
      </w:divsChild>
    </w:div>
    <w:div w:id="277496637">
      <w:bodyDiv w:val="1"/>
      <w:marLeft w:val="0"/>
      <w:marRight w:val="0"/>
      <w:marTop w:val="0"/>
      <w:marBottom w:val="0"/>
      <w:divBdr>
        <w:top w:val="none" w:sz="0" w:space="0" w:color="auto"/>
        <w:left w:val="none" w:sz="0" w:space="0" w:color="auto"/>
        <w:bottom w:val="none" w:sz="0" w:space="0" w:color="auto"/>
        <w:right w:val="none" w:sz="0" w:space="0" w:color="auto"/>
      </w:divBdr>
      <w:divsChild>
        <w:div w:id="1179588106">
          <w:marLeft w:val="0"/>
          <w:marRight w:val="75"/>
          <w:marTop w:val="0"/>
          <w:marBottom w:val="150"/>
          <w:divBdr>
            <w:top w:val="single" w:sz="6" w:space="6" w:color="E5E8E8"/>
            <w:left w:val="single" w:sz="6" w:space="7" w:color="E5E8E8"/>
            <w:bottom w:val="single" w:sz="6" w:space="6" w:color="E5E8E8"/>
            <w:right w:val="single" w:sz="6" w:space="7" w:color="E5E8E8"/>
          </w:divBdr>
        </w:div>
      </w:divsChild>
    </w:div>
    <w:div w:id="30690748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26">
          <w:marLeft w:val="0"/>
          <w:marRight w:val="75"/>
          <w:marTop w:val="0"/>
          <w:marBottom w:val="150"/>
          <w:divBdr>
            <w:top w:val="single" w:sz="6" w:space="6" w:color="E5E8E8"/>
            <w:left w:val="single" w:sz="6" w:space="7" w:color="E5E8E8"/>
            <w:bottom w:val="single" w:sz="6" w:space="6" w:color="E5E8E8"/>
            <w:right w:val="single" w:sz="6" w:space="7" w:color="E5E8E8"/>
          </w:divBdr>
        </w:div>
        <w:div w:id="1675184568">
          <w:marLeft w:val="0"/>
          <w:marRight w:val="75"/>
          <w:marTop w:val="0"/>
          <w:marBottom w:val="150"/>
          <w:divBdr>
            <w:top w:val="single" w:sz="6" w:space="6" w:color="E5E8E8"/>
            <w:left w:val="single" w:sz="6" w:space="7" w:color="E5E8E8"/>
            <w:bottom w:val="single" w:sz="6" w:space="6" w:color="E5E8E8"/>
            <w:right w:val="single" w:sz="6" w:space="7" w:color="E5E8E8"/>
          </w:divBdr>
        </w:div>
      </w:divsChild>
    </w:div>
    <w:div w:id="384373708">
      <w:bodyDiv w:val="1"/>
      <w:marLeft w:val="0"/>
      <w:marRight w:val="0"/>
      <w:marTop w:val="0"/>
      <w:marBottom w:val="0"/>
      <w:divBdr>
        <w:top w:val="none" w:sz="0" w:space="0" w:color="auto"/>
        <w:left w:val="none" w:sz="0" w:space="0" w:color="auto"/>
        <w:bottom w:val="none" w:sz="0" w:space="0" w:color="auto"/>
        <w:right w:val="none" w:sz="0" w:space="0" w:color="auto"/>
      </w:divBdr>
      <w:divsChild>
        <w:div w:id="404645997">
          <w:marLeft w:val="0"/>
          <w:marRight w:val="75"/>
          <w:marTop w:val="0"/>
          <w:marBottom w:val="150"/>
          <w:divBdr>
            <w:top w:val="single" w:sz="6" w:space="6" w:color="E5E8E8"/>
            <w:left w:val="single" w:sz="6" w:space="7" w:color="E5E8E8"/>
            <w:bottom w:val="single" w:sz="6" w:space="6" w:color="E5E8E8"/>
            <w:right w:val="single" w:sz="6" w:space="7" w:color="E5E8E8"/>
          </w:divBdr>
        </w:div>
        <w:div w:id="1208104922">
          <w:marLeft w:val="0"/>
          <w:marRight w:val="75"/>
          <w:marTop w:val="0"/>
          <w:marBottom w:val="150"/>
          <w:divBdr>
            <w:top w:val="single" w:sz="6" w:space="6" w:color="E5E8E8"/>
            <w:left w:val="single" w:sz="6" w:space="7" w:color="E5E8E8"/>
            <w:bottom w:val="single" w:sz="6" w:space="6" w:color="E5E8E8"/>
            <w:right w:val="single" w:sz="6" w:space="7" w:color="E5E8E8"/>
          </w:divBdr>
        </w:div>
      </w:divsChild>
    </w:div>
    <w:div w:id="436100984">
      <w:bodyDiv w:val="1"/>
      <w:marLeft w:val="0"/>
      <w:marRight w:val="0"/>
      <w:marTop w:val="0"/>
      <w:marBottom w:val="0"/>
      <w:divBdr>
        <w:top w:val="none" w:sz="0" w:space="0" w:color="auto"/>
        <w:left w:val="none" w:sz="0" w:space="0" w:color="auto"/>
        <w:bottom w:val="none" w:sz="0" w:space="0" w:color="auto"/>
        <w:right w:val="none" w:sz="0" w:space="0" w:color="auto"/>
      </w:divBdr>
      <w:divsChild>
        <w:div w:id="1127045156">
          <w:marLeft w:val="0"/>
          <w:marRight w:val="75"/>
          <w:marTop w:val="0"/>
          <w:marBottom w:val="150"/>
          <w:divBdr>
            <w:top w:val="single" w:sz="6" w:space="6" w:color="E5E8E8"/>
            <w:left w:val="single" w:sz="6" w:space="7" w:color="E5E8E8"/>
            <w:bottom w:val="single" w:sz="6" w:space="6" w:color="E5E8E8"/>
            <w:right w:val="single" w:sz="6" w:space="7" w:color="E5E8E8"/>
          </w:divBdr>
        </w:div>
        <w:div w:id="2015299276">
          <w:marLeft w:val="0"/>
          <w:marRight w:val="75"/>
          <w:marTop w:val="0"/>
          <w:marBottom w:val="150"/>
          <w:divBdr>
            <w:top w:val="single" w:sz="6" w:space="6" w:color="E5E8E8"/>
            <w:left w:val="single" w:sz="6" w:space="7" w:color="E5E8E8"/>
            <w:bottom w:val="single" w:sz="6" w:space="6" w:color="E5E8E8"/>
            <w:right w:val="single" w:sz="6" w:space="7" w:color="E5E8E8"/>
          </w:divBdr>
        </w:div>
      </w:divsChild>
    </w:div>
    <w:div w:id="972369551">
      <w:bodyDiv w:val="1"/>
      <w:marLeft w:val="0"/>
      <w:marRight w:val="0"/>
      <w:marTop w:val="0"/>
      <w:marBottom w:val="0"/>
      <w:divBdr>
        <w:top w:val="none" w:sz="0" w:space="0" w:color="auto"/>
        <w:left w:val="none" w:sz="0" w:space="0" w:color="auto"/>
        <w:bottom w:val="none" w:sz="0" w:space="0" w:color="auto"/>
        <w:right w:val="none" w:sz="0" w:space="0" w:color="auto"/>
      </w:divBdr>
      <w:divsChild>
        <w:div w:id="378289528">
          <w:marLeft w:val="0"/>
          <w:marRight w:val="75"/>
          <w:marTop w:val="0"/>
          <w:marBottom w:val="150"/>
          <w:divBdr>
            <w:top w:val="single" w:sz="6" w:space="6" w:color="E5E8E8"/>
            <w:left w:val="single" w:sz="6" w:space="7" w:color="E5E8E8"/>
            <w:bottom w:val="single" w:sz="6" w:space="6" w:color="E5E8E8"/>
            <w:right w:val="single" w:sz="6" w:space="7" w:color="E5E8E8"/>
          </w:divBdr>
        </w:div>
      </w:divsChild>
    </w:div>
    <w:div w:id="1136945423">
      <w:bodyDiv w:val="1"/>
      <w:marLeft w:val="0"/>
      <w:marRight w:val="0"/>
      <w:marTop w:val="0"/>
      <w:marBottom w:val="0"/>
      <w:divBdr>
        <w:top w:val="none" w:sz="0" w:space="0" w:color="auto"/>
        <w:left w:val="none" w:sz="0" w:space="0" w:color="auto"/>
        <w:bottom w:val="none" w:sz="0" w:space="0" w:color="auto"/>
        <w:right w:val="none" w:sz="0" w:space="0" w:color="auto"/>
      </w:divBdr>
      <w:divsChild>
        <w:div w:id="992099661">
          <w:marLeft w:val="0"/>
          <w:marRight w:val="75"/>
          <w:marTop w:val="0"/>
          <w:marBottom w:val="150"/>
          <w:divBdr>
            <w:top w:val="single" w:sz="6" w:space="6" w:color="E5E8E8"/>
            <w:left w:val="single" w:sz="6" w:space="7" w:color="E5E8E8"/>
            <w:bottom w:val="single" w:sz="6" w:space="6" w:color="E5E8E8"/>
            <w:right w:val="single" w:sz="6" w:space="7" w:color="E5E8E8"/>
          </w:divBdr>
        </w:div>
      </w:divsChild>
    </w:div>
    <w:div w:id="1397052959">
      <w:bodyDiv w:val="1"/>
      <w:marLeft w:val="0"/>
      <w:marRight w:val="0"/>
      <w:marTop w:val="0"/>
      <w:marBottom w:val="0"/>
      <w:divBdr>
        <w:top w:val="none" w:sz="0" w:space="0" w:color="auto"/>
        <w:left w:val="none" w:sz="0" w:space="0" w:color="auto"/>
        <w:bottom w:val="none" w:sz="0" w:space="0" w:color="auto"/>
        <w:right w:val="none" w:sz="0" w:space="0" w:color="auto"/>
      </w:divBdr>
      <w:divsChild>
        <w:div w:id="517892176">
          <w:marLeft w:val="0"/>
          <w:marRight w:val="75"/>
          <w:marTop w:val="0"/>
          <w:marBottom w:val="150"/>
          <w:divBdr>
            <w:top w:val="single" w:sz="6" w:space="6" w:color="E5E8E8"/>
            <w:left w:val="single" w:sz="6" w:space="7" w:color="E5E8E8"/>
            <w:bottom w:val="single" w:sz="6" w:space="6" w:color="E5E8E8"/>
            <w:right w:val="single" w:sz="6" w:space="7" w:color="E5E8E8"/>
          </w:divBdr>
        </w:div>
        <w:div w:id="363679936">
          <w:marLeft w:val="0"/>
          <w:marRight w:val="75"/>
          <w:marTop w:val="0"/>
          <w:marBottom w:val="150"/>
          <w:divBdr>
            <w:top w:val="single" w:sz="6" w:space="6" w:color="E5E8E8"/>
            <w:left w:val="single" w:sz="6" w:space="7" w:color="E5E8E8"/>
            <w:bottom w:val="single" w:sz="6" w:space="6" w:color="E5E8E8"/>
            <w:right w:val="single" w:sz="6" w:space="7" w:color="E5E8E8"/>
          </w:divBdr>
        </w:div>
        <w:div w:id="853107788">
          <w:marLeft w:val="0"/>
          <w:marRight w:val="75"/>
          <w:marTop w:val="0"/>
          <w:marBottom w:val="150"/>
          <w:divBdr>
            <w:top w:val="single" w:sz="6" w:space="6" w:color="E5E8E8"/>
            <w:left w:val="single" w:sz="6" w:space="7" w:color="E5E8E8"/>
            <w:bottom w:val="single" w:sz="6" w:space="6" w:color="E5E8E8"/>
            <w:right w:val="single" w:sz="6" w:space="7" w:color="E5E8E8"/>
          </w:divBdr>
        </w:div>
      </w:divsChild>
    </w:div>
    <w:div w:id="1491827932">
      <w:bodyDiv w:val="1"/>
      <w:marLeft w:val="0"/>
      <w:marRight w:val="0"/>
      <w:marTop w:val="0"/>
      <w:marBottom w:val="0"/>
      <w:divBdr>
        <w:top w:val="none" w:sz="0" w:space="0" w:color="auto"/>
        <w:left w:val="none" w:sz="0" w:space="0" w:color="auto"/>
        <w:bottom w:val="none" w:sz="0" w:space="0" w:color="auto"/>
        <w:right w:val="none" w:sz="0" w:space="0" w:color="auto"/>
      </w:divBdr>
    </w:div>
    <w:div w:id="1631783939">
      <w:bodyDiv w:val="1"/>
      <w:marLeft w:val="0"/>
      <w:marRight w:val="0"/>
      <w:marTop w:val="0"/>
      <w:marBottom w:val="0"/>
      <w:divBdr>
        <w:top w:val="none" w:sz="0" w:space="0" w:color="auto"/>
        <w:left w:val="none" w:sz="0" w:space="0" w:color="auto"/>
        <w:bottom w:val="none" w:sz="0" w:space="0" w:color="auto"/>
        <w:right w:val="none" w:sz="0" w:space="0" w:color="auto"/>
      </w:divBdr>
    </w:div>
    <w:div w:id="1707027532">
      <w:bodyDiv w:val="1"/>
      <w:marLeft w:val="0"/>
      <w:marRight w:val="0"/>
      <w:marTop w:val="0"/>
      <w:marBottom w:val="0"/>
      <w:divBdr>
        <w:top w:val="none" w:sz="0" w:space="0" w:color="auto"/>
        <w:left w:val="none" w:sz="0" w:space="0" w:color="auto"/>
        <w:bottom w:val="none" w:sz="0" w:space="0" w:color="auto"/>
        <w:right w:val="none" w:sz="0" w:space="0" w:color="auto"/>
      </w:divBdr>
      <w:divsChild>
        <w:div w:id="1451825962">
          <w:marLeft w:val="0"/>
          <w:marRight w:val="75"/>
          <w:marTop w:val="0"/>
          <w:marBottom w:val="150"/>
          <w:divBdr>
            <w:top w:val="single" w:sz="6" w:space="6" w:color="E5E8E8"/>
            <w:left w:val="single" w:sz="6" w:space="7" w:color="E5E8E8"/>
            <w:bottom w:val="single" w:sz="6" w:space="6" w:color="E5E8E8"/>
            <w:right w:val="single" w:sz="6" w:space="7" w:color="E5E8E8"/>
          </w:divBdr>
        </w:div>
        <w:div w:id="545991853">
          <w:marLeft w:val="0"/>
          <w:marRight w:val="75"/>
          <w:marTop w:val="0"/>
          <w:marBottom w:val="150"/>
          <w:divBdr>
            <w:top w:val="single" w:sz="6" w:space="6" w:color="E5E8E8"/>
            <w:left w:val="single" w:sz="6" w:space="7" w:color="E5E8E8"/>
            <w:bottom w:val="single" w:sz="6" w:space="6" w:color="E5E8E8"/>
            <w:right w:val="single" w:sz="6" w:space="7" w:color="E5E8E8"/>
          </w:divBdr>
        </w:div>
      </w:divsChild>
    </w:div>
    <w:div w:id="1754625054">
      <w:bodyDiv w:val="1"/>
      <w:marLeft w:val="0"/>
      <w:marRight w:val="0"/>
      <w:marTop w:val="0"/>
      <w:marBottom w:val="0"/>
      <w:divBdr>
        <w:top w:val="none" w:sz="0" w:space="0" w:color="auto"/>
        <w:left w:val="none" w:sz="0" w:space="0" w:color="auto"/>
        <w:bottom w:val="none" w:sz="0" w:space="0" w:color="auto"/>
        <w:right w:val="none" w:sz="0" w:space="0" w:color="auto"/>
      </w:divBdr>
      <w:divsChild>
        <w:div w:id="1859613343">
          <w:marLeft w:val="0"/>
          <w:marRight w:val="75"/>
          <w:marTop w:val="0"/>
          <w:marBottom w:val="150"/>
          <w:divBdr>
            <w:top w:val="single" w:sz="6" w:space="6" w:color="E5E8E8"/>
            <w:left w:val="single" w:sz="6" w:space="7" w:color="E5E8E8"/>
            <w:bottom w:val="single" w:sz="6" w:space="6" w:color="E5E8E8"/>
            <w:right w:val="single" w:sz="6" w:space="7" w:color="E5E8E8"/>
          </w:divBdr>
        </w:div>
      </w:divsChild>
    </w:div>
    <w:div w:id="1901205377">
      <w:bodyDiv w:val="1"/>
      <w:marLeft w:val="0"/>
      <w:marRight w:val="0"/>
      <w:marTop w:val="0"/>
      <w:marBottom w:val="0"/>
      <w:divBdr>
        <w:top w:val="none" w:sz="0" w:space="0" w:color="auto"/>
        <w:left w:val="none" w:sz="0" w:space="0" w:color="auto"/>
        <w:bottom w:val="none" w:sz="0" w:space="0" w:color="auto"/>
        <w:right w:val="none" w:sz="0" w:space="0" w:color="auto"/>
      </w:divBdr>
      <w:divsChild>
        <w:div w:id="1881547221">
          <w:marLeft w:val="0"/>
          <w:marRight w:val="75"/>
          <w:marTop w:val="0"/>
          <w:marBottom w:val="150"/>
          <w:divBdr>
            <w:top w:val="single" w:sz="6" w:space="6" w:color="E5E8E8"/>
            <w:left w:val="single" w:sz="6" w:space="7" w:color="E5E8E8"/>
            <w:bottom w:val="single" w:sz="6" w:space="6" w:color="E5E8E8"/>
            <w:right w:val="single" w:sz="6" w:space="7" w:color="E5E8E8"/>
          </w:divBdr>
        </w:div>
        <w:div w:id="301272710">
          <w:marLeft w:val="0"/>
          <w:marRight w:val="75"/>
          <w:marTop w:val="0"/>
          <w:marBottom w:val="150"/>
          <w:divBdr>
            <w:top w:val="single" w:sz="6" w:space="6" w:color="E5E8E8"/>
            <w:left w:val="single" w:sz="6" w:space="7" w:color="E5E8E8"/>
            <w:bottom w:val="single" w:sz="6" w:space="6" w:color="E5E8E8"/>
            <w:right w:val="single" w:sz="6" w:space="7" w:color="E5E8E8"/>
          </w:divBdr>
        </w:div>
      </w:divsChild>
    </w:div>
    <w:div w:id="1959487824">
      <w:bodyDiv w:val="1"/>
      <w:marLeft w:val="0"/>
      <w:marRight w:val="0"/>
      <w:marTop w:val="0"/>
      <w:marBottom w:val="0"/>
      <w:divBdr>
        <w:top w:val="none" w:sz="0" w:space="0" w:color="auto"/>
        <w:left w:val="none" w:sz="0" w:space="0" w:color="auto"/>
        <w:bottom w:val="none" w:sz="0" w:space="0" w:color="auto"/>
        <w:right w:val="none" w:sz="0" w:space="0" w:color="auto"/>
      </w:divBdr>
      <w:divsChild>
        <w:div w:id="817386156">
          <w:marLeft w:val="0"/>
          <w:marRight w:val="75"/>
          <w:marTop w:val="0"/>
          <w:marBottom w:val="150"/>
          <w:divBdr>
            <w:top w:val="single" w:sz="6" w:space="6" w:color="E5E8E8"/>
            <w:left w:val="single" w:sz="6" w:space="7" w:color="E5E8E8"/>
            <w:bottom w:val="single" w:sz="6" w:space="6" w:color="E5E8E8"/>
            <w:right w:val="single" w:sz="6" w:space="7" w:color="E5E8E8"/>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hpna.admin.cargill.com/" TargetMode="External"/><Relationship Id="rId39" Type="http://schemas.openxmlformats.org/officeDocument/2006/relationships/hyperlink" Target="https://hpna.admin.cargill.com/" TargetMode="External"/><Relationship Id="rId21" Type="http://schemas.openxmlformats.org/officeDocument/2006/relationships/image" Target="media/image7.png"/><Relationship Id="rId34" Type="http://schemas.openxmlformats.org/officeDocument/2006/relationships/hyperlink" Target="https://hpna.admin.cargill.com/" TargetMode="External"/><Relationship Id="rId42" Type="http://schemas.openxmlformats.org/officeDocument/2006/relationships/image" Target="media/image23.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hpna.admin.cargill.com/"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hpna.admin.cargill.com/" TargetMode="External"/><Relationship Id="rId41" Type="http://schemas.openxmlformats.org/officeDocument/2006/relationships/image" Target="media/image22.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hpna.admin.cargill.com/"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1.png"/><Relationship Id="rId45" Type="http://schemas.microsoft.com/office/2011/relationships/commentsExtended" Target="commentsExtended.xml"/><Relationship Id="rId53" Type="http://schemas.openxmlformats.org/officeDocument/2006/relationships/hyperlink" Target="https://hpna.admin.cargill.com/" TargetMode="External"/><Relationship Id="rId58"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hpna.admin.cargill.com/" TargetMode="External"/><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hpna.admin.cargill.com/" TargetMode="External"/><Relationship Id="rId31" Type="http://schemas.openxmlformats.org/officeDocument/2006/relationships/image" Target="media/image15.png"/><Relationship Id="rId44" Type="http://schemas.openxmlformats.org/officeDocument/2006/relationships/comments" Target="comments.xml"/><Relationship Id="rId52"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hpna.admin.cargill.com/"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hpna.admin.cargill.com/" TargetMode="External"/><Relationship Id="rId48" Type="http://schemas.openxmlformats.org/officeDocument/2006/relationships/image" Target="media/image26.png"/><Relationship Id="rId56"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4680BEBE520FA4AAF1C7E20250C4173" ma:contentTypeVersion="6" ma:contentTypeDescription="Create a new document." ma:contentTypeScope="" ma:versionID="b927ba97d370aaa23405c19a00085df5">
  <xsd:schema xmlns:xsd="http://www.w3.org/2001/XMLSchema" xmlns:xs="http://www.w3.org/2001/XMLSchema" xmlns:p="http://schemas.microsoft.com/office/2006/metadata/properties" xmlns:ns2="e899b555-59ec-43ab-b1a1-0e50e714d0fa" xmlns:ns3="6249acd7-5ce3-4afd-89a9-4d6ee4bbdd58" targetNamespace="http://schemas.microsoft.com/office/2006/metadata/properties" ma:root="true" ma:fieldsID="abdfad3b973c0b25919d9984531c41e0" ns2:_="" ns3:_="">
    <xsd:import namespace="e899b555-59ec-43ab-b1a1-0e50e714d0fa"/>
    <xsd:import namespace="6249acd7-5ce3-4afd-89a9-4d6ee4bbdd5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Target_x0020_Audienc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99b555-59ec-43ab-b1a1-0e50e714d0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Target_x0020_Audience" ma:index="13" nillable="true" ma:displayName="Target Audience" ma:internalName="Target_x0020_Audienc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249acd7-5ce3-4afd-89a9-4d6ee4bbdd5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rget_x0020_Audience xmlns="e899b555-59ec-43ab-b1a1-0e50e714d0f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05D86-4206-40F9-860C-CB3EF351B02F}">
  <ds:schemaRefs>
    <ds:schemaRef ds:uri="http://schemas.microsoft.com/sharepoint/v3/contenttype/forms"/>
  </ds:schemaRefs>
</ds:datastoreItem>
</file>

<file path=customXml/itemProps2.xml><?xml version="1.0" encoding="utf-8"?>
<ds:datastoreItem xmlns:ds="http://schemas.openxmlformats.org/officeDocument/2006/customXml" ds:itemID="{72A5456E-5BA9-4C79-8C18-9C3B85E6E2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99b555-59ec-43ab-b1a1-0e50e714d0fa"/>
    <ds:schemaRef ds:uri="6249acd7-5ce3-4afd-89a9-4d6ee4bbdd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5F12BB1-57A5-41C8-B3B6-5857BA74B8CF}">
  <ds:schemaRefs>
    <ds:schemaRef ds:uri="http://schemas.microsoft.com/office/2006/metadata/properties"/>
    <ds:schemaRef ds:uri="http://schemas.microsoft.com/office/infopath/2007/PartnerControls"/>
    <ds:schemaRef ds:uri="e899b555-59ec-43ab-b1a1-0e50e714d0fa"/>
  </ds:schemaRefs>
</ds:datastoreItem>
</file>

<file path=customXml/itemProps4.xml><?xml version="1.0" encoding="utf-8"?>
<ds:datastoreItem xmlns:ds="http://schemas.openxmlformats.org/officeDocument/2006/customXml" ds:itemID="{E2D53CD7-4192-4133-94BB-505FD48B1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6129ECBD.dotm</Template>
  <TotalTime>240</TotalTime>
  <Pages>24</Pages>
  <Words>3841</Words>
  <Characters>21896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NORMAN NOVAES (CRGL-THIRDPARTY.COM)</dc:creator>
  <cp:keywords/>
  <dc:description/>
  <cp:lastModifiedBy>SURYAKANT SAHOO (CRGL-THIRDPARTY.COM)</cp:lastModifiedBy>
  <cp:revision>16</cp:revision>
  <dcterms:created xsi:type="dcterms:W3CDTF">2018-05-10T19:17:00Z</dcterms:created>
  <dcterms:modified xsi:type="dcterms:W3CDTF">2018-05-14T16:17:00Z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0x01010064680BEBE520FA4AAF1C7E20250C4173</vt:lpwstr>
  </property>
</Properties>
</file>